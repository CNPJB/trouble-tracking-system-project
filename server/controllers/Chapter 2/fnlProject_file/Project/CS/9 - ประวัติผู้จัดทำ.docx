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D23" w:rsidRPr="001C06FC" w:rsidRDefault="00C91D23" w:rsidP="00F77B8A">
      <w:pPr>
        <w:pStyle w:val="Heading1"/>
      </w:pPr>
      <w:r>
        <w:rPr>
          <w:rFonts w:hint="cs"/>
          <w:cs/>
        </w:rPr>
        <w:t>ประวัติผู้จัดทำ</w:t>
      </w:r>
    </w:p>
    <w:p w:rsidR="00C91D23" w:rsidRDefault="00C91D23" w:rsidP="00C91D23">
      <w:pPr>
        <w:spacing w:line="240" w:lineRule="auto"/>
      </w:pPr>
    </w:p>
    <w:p w:rsidR="00C91D23" w:rsidRDefault="00C91D23" w:rsidP="00C91D23">
      <w:pPr>
        <w:tabs>
          <w:tab w:val="left" w:pos="2880"/>
        </w:tabs>
        <w:spacing w:line="240" w:lineRule="auto"/>
      </w:pPr>
      <w:r w:rsidRPr="00EF7B15">
        <w:rPr>
          <w:rFonts w:hint="cs"/>
          <w:b/>
          <w:bCs/>
          <w:cs/>
        </w:rPr>
        <w:t>ชื่อ นามสกุล</w:t>
      </w:r>
      <w:r>
        <w:rPr>
          <w:cs/>
        </w:rPr>
        <w:tab/>
      </w:r>
      <w:r>
        <w:rPr>
          <w:rFonts w:hint="cs"/>
          <w:cs/>
        </w:rPr>
        <w:t>นาย/นางสาว.......................</w:t>
      </w:r>
    </w:p>
    <w:p w:rsidR="00C91D23" w:rsidRDefault="00C91D23" w:rsidP="00C91D23">
      <w:pPr>
        <w:tabs>
          <w:tab w:val="left" w:pos="2880"/>
        </w:tabs>
        <w:spacing w:line="240" w:lineRule="auto"/>
      </w:pPr>
    </w:p>
    <w:p w:rsidR="00C91D23" w:rsidRDefault="00C91D23" w:rsidP="00C91D23">
      <w:pPr>
        <w:tabs>
          <w:tab w:val="left" w:pos="2880"/>
        </w:tabs>
        <w:spacing w:line="240" w:lineRule="auto"/>
      </w:pPr>
      <w:r w:rsidRPr="00EF7B15">
        <w:rPr>
          <w:rFonts w:hint="cs"/>
          <w:b/>
          <w:bCs/>
          <w:cs/>
        </w:rPr>
        <w:t>เบอร์โทรศัพท์ติดต่อ</w:t>
      </w:r>
      <w:r>
        <w:rPr>
          <w:cs/>
        </w:rPr>
        <w:tab/>
      </w:r>
      <w:r>
        <w:rPr>
          <w:rFonts w:hint="cs"/>
          <w:cs/>
        </w:rPr>
        <w:t>0 000 000 000</w:t>
      </w:r>
    </w:p>
    <w:p w:rsidR="00C91D23" w:rsidRDefault="00C91D23" w:rsidP="00C91D23">
      <w:pPr>
        <w:tabs>
          <w:tab w:val="left" w:pos="2880"/>
        </w:tabs>
        <w:spacing w:line="240" w:lineRule="auto"/>
      </w:pPr>
    </w:p>
    <w:p w:rsidR="00C91D23" w:rsidRPr="00EF7B15" w:rsidRDefault="00C91D23" w:rsidP="00C91D23">
      <w:pPr>
        <w:tabs>
          <w:tab w:val="left" w:pos="2880"/>
        </w:tabs>
        <w:spacing w:line="240" w:lineRule="auto"/>
        <w:rPr>
          <w:b/>
          <w:bCs/>
        </w:rPr>
      </w:pPr>
      <w:r w:rsidRPr="00EF7B15">
        <w:rPr>
          <w:rFonts w:hint="cs"/>
          <w:b/>
          <w:bCs/>
          <w:cs/>
        </w:rPr>
        <w:t>ประวัติการศึกษา</w:t>
      </w:r>
    </w:p>
    <w:p w:rsidR="00C91D23" w:rsidRDefault="00C91D23" w:rsidP="00C91D23">
      <w:pPr>
        <w:tabs>
          <w:tab w:val="left" w:pos="720"/>
          <w:tab w:val="left" w:pos="288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พ.ศ. 25</w:t>
      </w:r>
      <w:r>
        <w:t xml:space="preserve">XX </w:t>
      </w:r>
      <w:r>
        <w:rPr>
          <w:rFonts w:hint="cs"/>
          <w:cs/>
        </w:rPr>
        <w:t>- 25</w:t>
      </w:r>
      <w:r>
        <w:t>XX</w:t>
      </w:r>
      <w:r>
        <w:tab/>
      </w:r>
      <w:r w:rsidRPr="00EF7B15">
        <w:rPr>
          <w:cs/>
        </w:rPr>
        <w:t>วิทยาศาสตรบัณฑิต (วิทยาการคอมพิวเตอร์)</w:t>
      </w:r>
    </w:p>
    <w:p w:rsidR="00C91D23" w:rsidRDefault="00C91D23" w:rsidP="00C91D23">
      <w:pPr>
        <w:tabs>
          <w:tab w:val="left" w:pos="2880"/>
        </w:tabs>
        <w:spacing w:line="240" w:lineRule="auto"/>
      </w:pPr>
      <w:r>
        <w:tab/>
      </w:r>
      <w:r w:rsidRPr="00EF7B15">
        <w:rPr>
          <w:cs/>
        </w:rPr>
        <w:t>คณะวิทยาศาสตร์และเทคโนโลยี</w:t>
      </w:r>
    </w:p>
    <w:p w:rsidR="00C91D23" w:rsidRDefault="00C91D23" w:rsidP="00C91D23">
      <w:pPr>
        <w:tabs>
          <w:tab w:val="left" w:pos="2880"/>
        </w:tabs>
        <w:spacing w:line="240" w:lineRule="auto"/>
      </w:pPr>
      <w:r>
        <w:rPr>
          <w:cs/>
        </w:rPr>
        <w:tab/>
      </w:r>
      <w:r w:rsidRPr="00EF7B15">
        <w:rPr>
          <w:cs/>
        </w:rPr>
        <w:t>มหาวิทยาลัยเทคโนโลยีราชมงคลกรุงเทพ</w:t>
      </w:r>
    </w:p>
    <w:p w:rsidR="00C91D23" w:rsidRDefault="00C91D23" w:rsidP="00C91D23">
      <w:pPr>
        <w:tabs>
          <w:tab w:val="left" w:pos="720"/>
          <w:tab w:val="left" w:pos="288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พ.ศ. 25</w:t>
      </w:r>
      <w:r>
        <w:t>XX - 25XX</w:t>
      </w:r>
      <w:r>
        <w:tab/>
      </w:r>
      <w:r w:rsidRPr="00EF7B15">
        <w:rPr>
          <w:cs/>
        </w:rPr>
        <w:t>ระดับมัธยมศึกษาตอนปลาย</w:t>
      </w:r>
    </w:p>
    <w:p w:rsidR="00C91D23" w:rsidRDefault="00C91D23" w:rsidP="00C91D23">
      <w:pPr>
        <w:tabs>
          <w:tab w:val="left" w:pos="2880"/>
        </w:tabs>
        <w:spacing w:line="240" w:lineRule="auto"/>
      </w:pPr>
      <w:r>
        <w:tab/>
      </w:r>
      <w:r w:rsidRPr="00EF7B15">
        <w:rPr>
          <w:cs/>
        </w:rPr>
        <w:t>โรงเรียน..............................</w:t>
      </w:r>
    </w:p>
    <w:p w:rsidR="00C91D23" w:rsidRDefault="00C91D23" w:rsidP="00C91D23">
      <w:pPr>
        <w:tabs>
          <w:tab w:val="left" w:pos="720"/>
          <w:tab w:val="left" w:pos="288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พ.ศ. 25</w:t>
      </w:r>
      <w:r>
        <w:t>XX - 25XX</w:t>
      </w:r>
      <w:r>
        <w:tab/>
      </w:r>
      <w:r>
        <w:rPr>
          <w:cs/>
        </w:rPr>
        <w:t>ระดับมัธยมศึกษาตอนต</w:t>
      </w:r>
      <w:r>
        <w:rPr>
          <w:rFonts w:hint="cs"/>
          <w:cs/>
        </w:rPr>
        <w:t>้น</w:t>
      </w:r>
    </w:p>
    <w:p w:rsidR="00C91D23" w:rsidRDefault="00C91D23" w:rsidP="00C91D23">
      <w:pPr>
        <w:tabs>
          <w:tab w:val="left" w:pos="2880"/>
        </w:tabs>
        <w:spacing w:line="240" w:lineRule="auto"/>
      </w:pPr>
      <w:r>
        <w:tab/>
      </w:r>
      <w:r w:rsidRPr="00EF7B15">
        <w:rPr>
          <w:cs/>
        </w:rPr>
        <w:t>โรงเรียน..............................</w:t>
      </w:r>
    </w:p>
    <w:p w:rsidR="00C91D23" w:rsidRDefault="00C91D23" w:rsidP="00C91D23">
      <w:pPr>
        <w:tabs>
          <w:tab w:val="left" w:pos="2880"/>
        </w:tabs>
        <w:spacing w:line="240" w:lineRule="auto"/>
        <w:rPr>
          <w:cs/>
        </w:rPr>
      </w:pPr>
      <w:r>
        <w:rPr>
          <w:cs/>
        </w:rPr>
        <w:br w:type="page"/>
      </w:r>
    </w:p>
    <w:p w:rsidR="00C91D23" w:rsidRPr="001C06FC" w:rsidRDefault="00C91D23" w:rsidP="00C91D23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lastRenderedPageBreak/>
        <w:t>ประวัติผู้จัดทำ</w:t>
      </w:r>
    </w:p>
    <w:p w:rsidR="00C91D23" w:rsidRDefault="00C91D23" w:rsidP="00C91D23">
      <w:pPr>
        <w:spacing w:line="240" w:lineRule="auto"/>
      </w:pPr>
    </w:p>
    <w:p w:rsidR="00C91D23" w:rsidRDefault="00C91D23" w:rsidP="00C91D23">
      <w:pPr>
        <w:tabs>
          <w:tab w:val="left" w:pos="2880"/>
        </w:tabs>
        <w:spacing w:line="240" w:lineRule="auto"/>
      </w:pPr>
      <w:r w:rsidRPr="00EF7B15">
        <w:rPr>
          <w:rFonts w:hint="cs"/>
          <w:b/>
          <w:bCs/>
          <w:cs/>
        </w:rPr>
        <w:t>ชื่อ นามสกุล</w:t>
      </w:r>
      <w:r>
        <w:rPr>
          <w:cs/>
        </w:rPr>
        <w:tab/>
      </w:r>
      <w:r>
        <w:rPr>
          <w:rFonts w:hint="cs"/>
          <w:cs/>
        </w:rPr>
        <w:t>นาย/นางสาว.......................</w:t>
      </w:r>
    </w:p>
    <w:p w:rsidR="00C91D23" w:rsidRDefault="00C91D23" w:rsidP="00C91D23">
      <w:pPr>
        <w:tabs>
          <w:tab w:val="left" w:pos="2880"/>
        </w:tabs>
        <w:spacing w:line="240" w:lineRule="auto"/>
      </w:pPr>
    </w:p>
    <w:p w:rsidR="00C91D23" w:rsidRDefault="00C91D23" w:rsidP="00C91D23">
      <w:pPr>
        <w:tabs>
          <w:tab w:val="left" w:pos="2880"/>
        </w:tabs>
        <w:spacing w:line="240" w:lineRule="auto"/>
      </w:pPr>
      <w:r w:rsidRPr="00EF7B15">
        <w:rPr>
          <w:rFonts w:hint="cs"/>
          <w:b/>
          <w:bCs/>
          <w:cs/>
        </w:rPr>
        <w:t>เบอร์โทรศัพท์ติดต่อ</w:t>
      </w:r>
      <w:r>
        <w:rPr>
          <w:cs/>
        </w:rPr>
        <w:tab/>
      </w:r>
      <w:r>
        <w:rPr>
          <w:rFonts w:hint="cs"/>
          <w:cs/>
        </w:rPr>
        <w:t>0 000 000 000</w:t>
      </w:r>
    </w:p>
    <w:p w:rsidR="00C91D23" w:rsidRDefault="00C91D23" w:rsidP="00C91D23">
      <w:pPr>
        <w:tabs>
          <w:tab w:val="left" w:pos="2880"/>
        </w:tabs>
        <w:spacing w:line="240" w:lineRule="auto"/>
      </w:pPr>
    </w:p>
    <w:p w:rsidR="00C91D23" w:rsidRPr="00EF7B15" w:rsidRDefault="00C91D23" w:rsidP="00C91D23">
      <w:pPr>
        <w:tabs>
          <w:tab w:val="left" w:pos="2880"/>
        </w:tabs>
        <w:spacing w:line="240" w:lineRule="auto"/>
        <w:rPr>
          <w:b/>
          <w:bCs/>
        </w:rPr>
      </w:pPr>
      <w:r w:rsidRPr="00EF7B15">
        <w:rPr>
          <w:rFonts w:hint="cs"/>
          <w:b/>
          <w:bCs/>
          <w:cs/>
        </w:rPr>
        <w:t>ประวัติการศึกษา</w:t>
      </w:r>
    </w:p>
    <w:p w:rsidR="00C91D23" w:rsidRDefault="00C91D23" w:rsidP="00C91D23">
      <w:pPr>
        <w:tabs>
          <w:tab w:val="left" w:pos="720"/>
          <w:tab w:val="left" w:pos="288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พ.ศ. 25</w:t>
      </w:r>
      <w:r>
        <w:t xml:space="preserve">XX </w:t>
      </w:r>
      <w:r>
        <w:rPr>
          <w:rFonts w:hint="cs"/>
          <w:cs/>
        </w:rPr>
        <w:t>- 25</w:t>
      </w:r>
      <w:r>
        <w:t>XX</w:t>
      </w:r>
      <w:r>
        <w:tab/>
      </w:r>
      <w:r w:rsidRPr="00EF7B15">
        <w:rPr>
          <w:cs/>
        </w:rPr>
        <w:t>วิทยาศาสตรบัณฑิต (วิทยาการคอมพิวเตอร์)</w:t>
      </w:r>
    </w:p>
    <w:p w:rsidR="00C91D23" w:rsidRDefault="00C91D23" w:rsidP="00C91D23">
      <w:pPr>
        <w:tabs>
          <w:tab w:val="left" w:pos="2880"/>
        </w:tabs>
        <w:spacing w:line="240" w:lineRule="auto"/>
      </w:pPr>
      <w:r>
        <w:tab/>
      </w:r>
      <w:bookmarkStart w:id="0" w:name="_GoBack"/>
      <w:bookmarkEnd w:id="0"/>
      <w:r w:rsidRPr="00EF7B15">
        <w:rPr>
          <w:cs/>
        </w:rPr>
        <w:t>คณะวิทยาศาสตร์และเทคโนโลยี</w:t>
      </w:r>
    </w:p>
    <w:p w:rsidR="00C91D23" w:rsidRDefault="00C91D23" w:rsidP="00C91D23">
      <w:pPr>
        <w:tabs>
          <w:tab w:val="left" w:pos="2880"/>
        </w:tabs>
        <w:spacing w:line="240" w:lineRule="auto"/>
      </w:pPr>
      <w:r>
        <w:rPr>
          <w:cs/>
        </w:rPr>
        <w:tab/>
      </w:r>
      <w:r w:rsidRPr="00EF7B15">
        <w:rPr>
          <w:cs/>
        </w:rPr>
        <w:t>มหาวิทยาลัยเทคโนโลยีราชมงคลกรุงเทพ</w:t>
      </w:r>
    </w:p>
    <w:p w:rsidR="00C91D23" w:rsidRDefault="00C91D23" w:rsidP="00C91D23">
      <w:pPr>
        <w:tabs>
          <w:tab w:val="left" w:pos="720"/>
          <w:tab w:val="left" w:pos="288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พ.ศ. 25</w:t>
      </w:r>
      <w:r>
        <w:t>XX - 25XX</w:t>
      </w:r>
      <w:r>
        <w:tab/>
      </w:r>
      <w:r w:rsidRPr="00EF7B15">
        <w:rPr>
          <w:cs/>
        </w:rPr>
        <w:t>ระดับมัธยมศึกษาตอนปลาย</w:t>
      </w:r>
    </w:p>
    <w:p w:rsidR="00C91D23" w:rsidRDefault="00C91D23" w:rsidP="00C91D23">
      <w:pPr>
        <w:tabs>
          <w:tab w:val="left" w:pos="2880"/>
        </w:tabs>
        <w:spacing w:line="240" w:lineRule="auto"/>
      </w:pPr>
      <w:r>
        <w:tab/>
      </w:r>
      <w:r w:rsidRPr="00EF7B15">
        <w:rPr>
          <w:cs/>
        </w:rPr>
        <w:t>โรงเรียน..............................</w:t>
      </w:r>
    </w:p>
    <w:p w:rsidR="00C91D23" w:rsidRDefault="00C91D23" w:rsidP="00C91D23">
      <w:pPr>
        <w:tabs>
          <w:tab w:val="left" w:pos="720"/>
          <w:tab w:val="left" w:pos="288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>พ.ศ. 25</w:t>
      </w:r>
      <w:r>
        <w:t>XX - 25XX</w:t>
      </w:r>
      <w:r>
        <w:tab/>
      </w:r>
      <w:r>
        <w:rPr>
          <w:cs/>
        </w:rPr>
        <w:t>ระดับมัธยมศึกษาตอนต</w:t>
      </w:r>
      <w:r>
        <w:rPr>
          <w:rFonts w:hint="cs"/>
          <w:cs/>
        </w:rPr>
        <w:t>้น</w:t>
      </w:r>
    </w:p>
    <w:p w:rsidR="00C91D23" w:rsidRDefault="00C91D23" w:rsidP="00C91D23">
      <w:pPr>
        <w:tabs>
          <w:tab w:val="left" w:pos="2880"/>
        </w:tabs>
        <w:spacing w:line="240" w:lineRule="auto"/>
        <w:rPr>
          <w:cs/>
        </w:rPr>
      </w:pPr>
      <w:r>
        <w:tab/>
      </w:r>
      <w:r w:rsidRPr="00EF7B15">
        <w:rPr>
          <w:cs/>
        </w:rPr>
        <w:t>โรงเรียน..............................</w:t>
      </w:r>
    </w:p>
    <w:p w:rsidR="00C91D23" w:rsidRDefault="00C91D23" w:rsidP="00C91D23">
      <w:pPr>
        <w:tabs>
          <w:tab w:val="left" w:pos="2880"/>
        </w:tabs>
        <w:spacing w:line="240" w:lineRule="auto"/>
        <w:rPr>
          <w:cs/>
        </w:rPr>
      </w:pPr>
    </w:p>
    <w:p w:rsidR="00C91D23" w:rsidRPr="00C91D23" w:rsidRDefault="00C91D23" w:rsidP="008D6014">
      <w:pPr>
        <w:spacing w:line="240" w:lineRule="auto"/>
      </w:pPr>
    </w:p>
    <w:sectPr w:rsidR="00C91D23" w:rsidRPr="00C91D23" w:rsidSect="002F35B0">
      <w:headerReference w:type="default" r:id="rId10"/>
      <w:pgSz w:w="11906" w:h="16838"/>
      <w:pgMar w:top="2160" w:right="1440" w:bottom="1440" w:left="2160" w:header="1296" w:footer="720" w:gutter="0"/>
      <w:pgNumType w:start="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AFF" w:rsidRDefault="00DD1AFF" w:rsidP="008D6014">
      <w:pPr>
        <w:spacing w:line="240" w:lineRule="auto"/>
      </w:pPr>
      <w:r>
        <w:separator/>
      </w:r>
    </w:p>
    <w:p w:rsidR="00DD1AFF" w:rsidRDefault="00DD1AFF"/>
    <w:p w:rsidR="00DD1AFF" w:rsidRDefault="00DD1AFF" w:rsidP="00782CDB"/>
  </w:endnote>
  <w:endnote w:type="continuationSeparator" w:id="0">
    <w:p w:rsidR="00DD1AFF" w:rsidRDefault="00DD1AFF" w:rsidP="008D6014">
      <w:pPr>
        <w:spacing w:line="240" w:lineRule="auto"/>
      </w:pPr>
      <w:r>
        <w:continuationSeparator/>
      </w:r>
    </w:p>
    <w:p w:rsidR="00DD1AFF" w:rsidRDefault="00DD1AFF"/>
    <w:p w:rsidR="00DD1AFF" w:rsidRDefault="00DD1AFF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AFF" w:rsidRDefault="00DD1AFF" w:rsidP="008D6014">
      <w:pPr>
        <w:spacing w:line="240" w:lineRule="auto"/>
      </w:pPr>
      <w:r>
        <w:separator/>
      </w:r>
    </w:p>
    <w:p w:rsidR="00DD1AFF" w:rsidRDefault="00DD1AFF"/>
    <w:p w:rsidR="00DD1AFF" w:rsidRDefault="00DD1AFF" w:rsidP="00782CDB"/>
  </w:footnote>
  <w:footnote w:type="continuationSeparator" w:id="0">
    <w:p w:rsidR="00DD1AFF" w:rsidRDefault="00DD1AFF" w:rsidP="008D6014">
      <w:pPr>
        <w:spacing w:line="240" w:lineRule="auto"/>
      </w:pPr>
      <w:r>
        <w:continuationSeparator/>
      </w:r>
    </w:p>
    <w:p w:rsidR="00DD1AFF" w:rsidRDefault="00DD1AFF"/>
    <w:p w:rsidR="00DD1AFF" w:rsidRDefault="00DD1AFF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:rsidR="002C4EF4" w:rsidRPr="002F35B0" w:rsidRDefault="002C4EF4" w:rsidP="002F35B0">
        <w:pPr>
          <w:pStyle w:val="Header"/>
          <w:jc w:val="right"/>
          <w:rPr>
            <w:rFonts w:cs="TH SarabunPSK" w:hint="cs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2F35B0">
          <w:rPr>
            <w:rFonts w:cs="TH SarabunPSK"/>
            <w:noProof/>
            <w:szCs w:val="32"/>
          </w:rPr>
          <w:t>82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14"/>
    <w:rsid w:val="000A1C7A"/>
    <w:rsid w:val="00110AC4"/>
    <w:rsid w:val="00126FEA"/>
    <w:rsid w:val="001A19A0"/>
    <w:rsid w:val="001A2994"/>
    <w:rsid w:val="00205A8F"/>
    <w:rsid w:val="00246ED5"/>
    <w:rsid w:val="002577B7"/>
    <w:rsid w:val="002650BE"/>
    <w:rsid w:val="00282A69"/>
    <w:rsid w:val="002C3952"/>
    <w:rsid w:val="002C4EF4"/>
    <w:rsid w:val="002F35B0"/>
    <w:rsid w:val="003551D6"/>
    <w:rsid w:val="0037053F"/>
    <w:rsid w:val="003B1C9A"/>
    <w:rsid w:val="003B5013"/>
    <w:rsid w:val="004D472C"/>
    <w:rsid w:val="004E636A"/>
    <w:rsid w:val="005306D0"/>
    <w:rsid w:val="00546970"/>
    <w:rsid w:val="00570E79"/>
    <w:rsid w:val="005875B0"/>
    <w:rsid w:val="006819B9"/>
    <w:rsid w:val="00693CD8"/>
    <w:rsid w:val="006D1AD3"/>
    <w:rsid w:val="007152A7"/>
    <w:rsid w:val="007816B5"/>
    <w:rsid w:val="00782A49"/>
    <w:rsid w:val="00782CDB"/>
    <w:rsid w:val="007C28D3"/>
    <w:rsid w:val="007C4927"/>
    <w:rsid w:val="007D7CA0"/>
    <w:rsid w:val="007F32A2"/>
    <w:rsid w:val="00851CAA"/>
    <w:rsid w:val="008D6014"/>
    <w:rsid w:val="00960A7D"/>
    <w:rsid w:val="009711CD"/>
    <w:rsid w:val="009A6311"/>
    <w:rsid w:val="009D2245"/>
    <w:rsid w:val="009F1C0A"/>
    <w:rsid w:val="00A2208C"/>
    <w:rsid w:val="00A27884"/>
    <w:rsid w:val="00A56C88"/>
    <w:rsid w:val="00A623B3"/>
    <w:rsid w:val="00A63B8C"/>
    <w:rsid w:val="00B11E87"/>
    <w:rsid w:val="00B15A47"/>
    <w:rsid w:val="00B44E38"/>
    <w:rsid w:val="00B630C1"/>
    <w:rsid w:val="00BF0E1C"/>
    <w:rsid w:val="00C91D23"/>
    <w:rsid w:val="00CB1CFE"/>
    <w:rsid w:val="00CF6A74"/>
    <w:rsid w:val="00D31A41"/>
    <w:rsid w:val="00D759C3"/>
    <w:rsid w:val="00DB5136"/>
    <w:rsid w:val="00DD1AFF"/>
    <w:rsid w:val="00E02CE3"/>
    <w:rsid w:val="00E671E1"/>
    <w:rsid w:val="00EC1016"/>
    <w:rsid w:val="00ED451C"/>
    <w:rsid w:val="00F03353"/>
    <w:rsid w:val="00F16FF5"/>
    <w:rsid w:val="00F67BB1"/>
    <w:rsid w:val="00F77B8A"/>
    <w:rsid w:val="00FC718C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87F19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2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713EB0-CE86-473E-AAAF-4D0E66A25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0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2025-03-14T07:52:00Z</dcterms:created>
  <dcterms:modified xsi:type="dcterms:W3CDTF">2025-03-14T07:52:00Z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