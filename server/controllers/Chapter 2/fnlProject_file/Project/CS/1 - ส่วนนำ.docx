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6003" w14:textId="77777777" w:rsidR="005875B0" w:rsidRDefault="00ED451C" w:rsidP="00B11E87">
      <w:pPr>
        <w:spacing w:line="240" w:lineRule="auto"/>
        <w:jc w:val="center"/>
      </w:pPr>
      <w:r w:rsidRPr="007916D7">
        <w:rPr>
          <w:noProof/>
          <w:cs/>
        </w:rPr>
        <w:drawing>
          <wp:inline distT="0" distB="0" distL="0" distR="0" wp14:anchorId="6106A4FA" wp14:editId="56F401A8">
            <wp:extent cx="1097313" cy="1824317"/>
            <wp:effectExtent l="0" t="0" r="762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RUNGTHEPcolor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1" t="1952" r="10237" b="1679"/>
                    <a:stretch/>
                  </pic:blipFill>
                  <pic:spPr bwMode="auto">
                    <a:xfrm>
                      <a:off x="0" y="0"/>
                      <a:ext cx="11000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E3B9E" w14:textId="77777777" w:rsidR="00ED451C" w:rsidRDefault="00ED451C" w:rsidP="00B11E87">
      <w:pPr>
        <w:spacing w:line="240" w:lineRule="auto"/>
        <w:jc w:val="center"/>
        <w:rPr>
          <w:sz w:val="40"/>
          <w:szCs w:val="40"/>
        </w:rPr>
      </w:pPr>
    </w:p>
    <w:p w14:paraId="6901DEC8" w14:textId="77777777" w:rsidR="00ED451C" w:rsidRPr="00F77B8A" w:rsidRDefault="00ED451C" w:rsidP="00B11E87">
      <w:pPr>
        <w:spacing w:line="240" w:lineRule="auto"/>
        <w:jc w:val="center"/>
        <w:rPr>
          <w:rStyle w:val="BookTitle"/>
        </w:rPr>
      </w:pPr>
      <w:r w:rsidRPr="00F77B8A">
        <w:rPr>
          <w:rStyle w:val="BookTitle"/>
          <w:rFonts w:hint="cs"/>
          <w:cs/>
        </w:rPr>
        <w:t>ชื่อเรื่องโครงงาน (ภาษาไทย)</w:t>
      </w:r>
    </w:p>
    <w:p w14:paraId="07CC9C51" w14:textId="77777777" w:rsidR="007C28D3" w:rsidRPr="00F77B8A" w:rsidRDefault="007C28D3" w:rsidP="00B11E87">
      <w:pPr>
        <w:spacing w:line="240" w:lineRule="auto"/>
        <w:jc w:val="center"/>
        <w:rPr>
          <w:rStyle w:val="BookTitle"/>
        </w:rPr>
      </w:pPr>
      <w:r w:rsidRPr="00F77B8A">
        <w:rPr>
          <w:rStyle w:val="BookTitle"/>
          <w:rFonts w:hint="cs"/>
          <w:cs/>
        </w:rPr>
        <w:t>ชื่อเรื่องโครงงาน (ภาษาอังกฤษตัวพิมพ์ใหญ่)</w:t>
      </w:r>
    </w:p>
    <w:p w14:paraId="4F9573FD" w14:textId="77777777" w:rsidR="007C28D3" w:rsidRDefault="007C28D3" w:rsidP="00B11E87">
      <w:pPr>
        <w:spacing w:line="240" w:lineRule="auto"/>
        <w:jc w:val="center"/>
        <w:rPr>
          <w:sz w:val="40"/>
          <w:szCs w:val="40"/>
        </w:rPr>
      </w:pPr>
    </w:p>
    <w:p w14:paraId="28798F01" w14:textId="77777777" w:rsidR="007C28D3" w:rsidRDefault="007C28D3" w:rsidP="00B11E87">
      <w:pPr>
        <w:spacing w:line="240" w:lineRule="auto"/>
        <w:jc w:val="center"/>
        <w:rPr>
          <w:sz w:val="40"/>
          <w:szCs w:val="40"/>
        </w:rPr>
      </w:pPr>
    </w:p>
    <w:p w14:paraId="5A6FE9C3" w14:textId="77777777" w:rsidR="007C28D3" w:rsidRDefault="007C28D3" w:rsidP="00B11E87">
      <w:pPr>
        <w:spacing w:line="240" w:lineRule="auto"/>
        <w:jc w:val="center"/>
        <w:rPr>
          <w:sz w:val="40"/>
          <w:szCs w:val="40"/>
        </w:rPr>
      </w:pPr>
    </w:p>
    <w:p w14:paraId="1267B3DC" w14:textId="77777777" w:rsidR="007D7CA0" w:rsidRDefault="007D7CA0" w:rsidP="00B11E87">
      <w:pPr>
        <w:spacing w:line="240" w:lineRule="auto"/>
        <w:jc w:val="center"/>
        <w:rPr>
          <w:sz w:val="40"/>
          <w:szCs w:val="40"/>
        </w:rPr>
      </w:pPr>
    </w:p>
    <w:p w14:paraId="2F6BC67B" w14:textId="77777777" w:rsidR="007C28D3" w:rsidRDefault="007C28D3" w:rsidP="00B11E87">
      <w:pPr>
        <w:spacing w:line="240" w:lineRule="auto"/>
        <w:jc w:val="center"/>
        <w:rPr>
          <w:sz w:val="40"/>
          <w:szCs w:val="40"/>
        </w:rPr>
      </w:pPr>
    </w:p>
    <w:p w14:paraId="54AA2211" w14:textId="77777777" w:rsidR="007C28D3" w:rsidRPr="00F77B8A" w:rsidRDefault="002577B7" w:rsidP="00B11E87">
      <w:pPr>
        <w:tabs>
          <w:tab w:val="left" w:pos="2700"/>
          <w:tab w:val="left" w:pos="4860"/>
        </w:tabs>
        <w:spacing w:line="240" w:lineRule="auto"/>
        <w:rPr>
          <w:rStyle w:val="BookTitle"/>
        </w:rPr>
      </w:pPr>
      <w:r w:rsidRPr="00F77B8A">
        <w:rPr>
          <w:rStyle w:val="BookTitle"/>
          <w:cs/>
        </w:rPr>
        <w:tab/>
      </w:r>
      <w:r w:rsidR="00F77B8A">
        <w:rPr>
          <w:rStyle w:val="BookTitle"/>
          <w:rFonts w:hint="cs"/>
          <w:cs/>
        </w:rPr>
        <w:t>คำนำหน้า</w:t>
      </w:r>
      <w:r w:rsidR="002C362C">
        <w:rPr>
          <w:rStyle w:val="BookTitle"/>
          <w:rFonts w:hint="cs"/>
          <w:cs/>
        </w:rPr>
        <w:t>+</w:t>
      </w:r>
      <w:r w:rsidRPr="00F77B8A">
        <w:rPr>
          <w:rStyle w:val="BookTitle"/>
          <w:rFonts w:hint="cs"/>
          <w:cs/>
        </w:rPr>
        <w:t>ชื่อ</w:t>
      </w:r>
      <w:r w:rsidRPr="00F77B8A">
        <w:rPr>
          <w:rStyle w:val="BookTitle"/>
          <w:cs/>
        </w:rPr>
        <w:tab/>
      </w:r>
      <w:r w:rsidR="007C28D3" w:rsidRPr="00F77B8A">
        <w:rPr>
          <w:rStyle w:val="BookTitle"/>
          <w:rFonts w:hint="cs"/>
          <w:cs/>
        </w:rPr>
        <w:t>นามสกุล</w:t>
      </w:r>
    </w:p>
    <w:p w14:paraId="1DE9C7A9" w14:textId="77777777" w:rsidR="007C28D3" w:rsidRPr="00F77B8A" w:rsidRDefault="002577B7" w:rsidP="00B11E87">
      <w:pPr>
        <w:tabs>
          <w:tab w:val="left" w:pos="2700"/>
          <w:tab w:val="left" w:pos="4860"/>
        </w:tabs>
        <w:spacing w:line="240" w:lineRule="auto"/>
        <w:rPr>
          <w:rStyle w:val="BookTitle"/>
        </w:rPr>
      </w:pPr>
      <w:r w:rsidRPr="00F77B8A">
        <w:rPr>
          <w:rStyle w:val="BookTitle"/>
          <w:cs/>
        </w:rPr>
        <w:tab/>
      </w:r>
      <w:r w:rsidRPr="00F77B8A">
        <w:rPr>
          <w:rStyle w:val="BookTitle"/>
        </w:rPr>
        <w:t>XXXXXXXXXXX</w:t>
      </w:r>
      <w:r w:rsidRPr="00F77B8A">
        <w:rPr>
          <w:rStyle w:val="BookTitle"/>
          <w:rFonts w:hint="cs"/>
          <w:cs/>
        </w:rPr>
        <w:tab/>
      </w:r>
      <w:r w:rsidRPr="00F77B8A">
        <w:rPr>
          <w:rStyle w:val="BookTitle"/>
        </w:rPr>
        <w:t>XXXXXX</w:t>
      </w:r>
    </w:p>
    <w:p w14:paraId="2C9D5DEF" w14:textId="77777777" w:rsidR="007C28D3" w:rsidRDefault="007C28D3" w:rsidP="00B11E87">
      <w:pPr>
        <w:spacing w:line="240" w:lineRule="auto"/>
        <w:jc w:val="center"/>
        <w:rPr>
          <w:sz w:val="40"/>
          <w:szCs w:val="40"/>
        </w:rPr>
      </w:pPr>
    </w:p>
    <w:p w14:paraId="38924626" w14:textId="77777777" w:rsidR="00D75082" w:rsidRDefault="00D75082" w:rsidP="00B11E87">
      <w:pPr>
        <w:spacing w:line="240" w:lineRule="auto"/>
        <w:jc w:val="center"/>
        <w:rPr>
          <w:sz w:val="40"/>
          <w:szCs w:val="40"/>
        </w:rPr>
      </w:pPr>
    </w:p>
    <w:p w14:paraId="2C2974DD" w14:textId="77777777" w:rsidR="007D7CA0" w:rsidRDefault="007D7CA0" w:rsidP="00B11E87">
      <w:pPr>
        <w:spacing w:line="240" w:lineRule="auto"/>
        <w:jc w:val="center"/>
        <w:rPr>
          <w:sz w:val="40"/>
          <w:szCs w:val="40"/>
        </w:rPr>
      </w:pPr>
    </w:p>
    <w:p w14:paraId="4D75105C" w14:textId="77777777" w:rsidR="007D7CA0" w:rsidRDefault="007D7CA0" w:rsidP="00B11E87">
      <w:pPr>
        <w:spacing w:line="240" w:lineRule="auto"/>
        <w:jc w:val="center"/>
        <w:rPr>
          <w:sz w:val="40"/>
          <w:szCs w:val="40"/>
        </w:rPr>
      </w:pPr>
    </w:p>
    <w:p w14:paraId="7E9D0FE3" w14:textId="77777777" w:rsidR="007C28D3" w:rsidRPr="00F77B8A" w:rsidRDefault="007C28D3" w:rsidP="00B11E87">
      <w:pPr>
        <w:spacing w:line="240" w:lineRule="auto"/>
        <w:jc w:val="center"/>
        <w:rPr>
          <w:rStyle w:val="BookTitle"/>
        </w:rPr>
      </w:pPr>
      <w:r w:rsidRPr="00F77B8A">
        <w:rPr>
          <w:rStyle w:val="BookTitle"/>
          <w:rFonts w:hint="cs"/>
          <w:cs/>
        </w:rPr>
        <w:t>โครงงานนี้เป็นส่ว</w:t>
      </w:r>
      <w:r w:rsidR="00A2208C" w:rsidRPr="00F77B8A">
        <w:rPr>
          <w:rStyle w:val="BookTitle"/>
          <w:rFonts w:hint="cs"/>
          <w:cs/>
        </w:rPr>
        <w:t>นหนึ่งของการศึกษาตามหลักสูตรวิทยาศาสตรบัณฑิต</w:t>
      </w:r>
    </w:p>
    <w:p w14:paraId="6A777651" w14:textId="77777777" w:rsidR="007C28D3" w:rsidRPr="00F77B8A" w:rsidRDefault="007C28D3" w:rsidP="00B11E87">
      <w:pPr>
        <w:spacing w:line="240" w:lineRule="auto"/>
        <w:ind w:left="-450" w:right="-154"/>
        <w:jc w:val="center"/>
        <w:rPr>
          <w:rStyle w:val="BookTitle"/>
        </w:rPr>
      </w:pPr>
      <w:r w:rsidRPr="00F77B8A">
        <w:rPr>
          <w:rStyle w:val="BookTitle"/>
          <w:rFonts w:hint="cs"/>
          <w:cs/>
        </w:rPr>
        <w:t>สาขาวิชาวิทยาการคอมพิวเตอร์  ภาควิชาคณิตศาสตร์และวิทยาการคอมพิวเตอร์</w:t>
      </w:r>
    </w:p>
    <w:p w14:paraId="0402FCFD" w14:textId="77777777" w:rsidR="007C28D3" w:rsidRPr="00F77B8A" w:rsidRDefault="007C28D3" w:rsidP="00B11E87">
      <w:pPr>
        <w:spacing w:line="240" w:lineRule="auto"/>
        <w:jc w:val="center"/>
        <w:rPr>
          <w:rStyle w:val="BookTitle"/>
        </w:rPr>
      </w:pPr>
      <w:r w:rsidRPr="00F77B8A">
        <w:rPr>
          <w:rStyle w:val="BookTitle"/>
          <w:rFonts w:hint="cs"/>
          <w:cs/>
        </w:rPr>
        <w:t>คณะวิทยาศาสตร์และเทคโนโลยี  มหาวิทยาลัยเทคโนโลยีราชมงคลกรุงเทพ</w:t>
      </w:r>
    </w:p>
    <w:p w14:paraId="01B0172F" w14:textId="77777777" w:rsidR="007C28D3" w:rsidRPr="00F77B8A" w:rsidRDefault="003B5013" w:rsidP="00B11E87">
      <w:pPr>
        <w:spacing w:line="240" w:lineRule="auto"/>
        <w:jc w:val="center"/>
        <w:rPr>
          <w:rStyle w:val="BookTitle"/>
        </w:rPr>
      </w:pPr>
      <w:r w:rsidRPr="00F77B8A">
        <w:rPr>
          <w:rStyle w:val="BookTitle"/>
          <w:rFonts w:hint="cs"/>
          <w:cs/>
        </w:rPr>
        <w:t>ปีการศึกษา  25.......</w:t>
      </w:r>
    </w:p>
    <w:p w14:paraId="5B760C10" w14:textId="77777777" w:rsidR="00F03353" w:rsidRPr="00F77B8A" w:rsidRDefault="007C28D3" w:rsidP="00B11E87">
      <w:pPr>
        <w:spacing w:line="240" w:lineRule="auto"/>
        <w:jc w:val="center"/>
        <w:rPr>
          <w:rStyle w:val="BookTitle"/>
          <w:cs/>
        </w:rPr>
      </w:pPr>
      <w:r w:rsidRPr="00F77B8A">
        <w:rPr>
          <w:rStyle w:val="BookTitle"/>
          <w:rFonts w:hint="cs"/>
          <w:cs/>
        </w:rPr>
        <w:t>ลิขสิทธิ์เป็นของมหาวิทยาลัยเทคโนโลยีราชมงคลกรุงเทพ</w:t>
      </w:r>
      <w:r w:rsidR="00F03353" w:rsidRPr="00F77B8A">
        <w:rPr>
          <w:rStyle w:val="BookTitle"/>
          <w:cs/>
        </w:rPr>
        <w:br w:type="page"/>
      </w:r>
    </w:p>
    <w:p w14:paraId="5AB99F2D" w14:textId="77777777" w:rsidR="00F03353" w:rsidRPr="00F77B8A" w:rsidRDefault="009711CD" w:rsidP="00B11E87">
      <w:pPr>
        <w:spacing w:line="240" w:lineRule="auto"/>
        <w:jc w:val="center"/>
        <w:rPr>
          <w:rStyle w:val="BookTitle"/>
        </w:rPr>
      </w:pPr>
      <w:r w:rsidRPr="00F77B8A">
        <w:rPr>
          <w:rStyle w:val="BookTitle"/>
          <w:rFonts w:hint="cs"/>
          <w:cs/>
        </w:rPr>
        <w:lastRenderedPageBreak/>
        <w:t>ชื่อ</w:t>
      </w:r>
      <w:r w:rsidR="00F03353" w:rsidRPr="00F77B8A">
        <w:rPr>
          <w:rStyle w:val="BookTitle"/>
          <w:rFonts w:hint="cs"/>
          <w:cs/>
        </w:rPr>
        <w:t>โครงงาน (ภาษาไทย)</w:t>
      </w:r>
    </w:p>
    <w:p w14:paraId="1E1C5844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4072F727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158073D4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7BE84BA0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19AA417F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339F6F18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0675A9EA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6B042057" w14:textId="77777777" w:rsidR="007D7CA0" w:rsidRDefault="007D7CA0" w:rsidP="00B11E87">
      <w:pPr>
        <w:spacing w:line="240" w:lineRule="auto"/>
        <w:jc w:val="center"/>
        <w:rPr>
          <w:sz w:val="40"/>
          <w:szCs w:val="40"/>
        </w:rPr>
      </w:pPr>
    </w:p>
    <w:p w14:paraId="18599B80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40AF3493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1C80B249" w14:textId="77777777" w:rsidR="00B15A47" w:rsidRPr="00F77B8A" w:rsidRDefault="00B15A47" w:rsidP="00B11E87">
      <w:pPr>
        <w:tabs>
          <w:tab w:val="left" w:pos="2700"/>
          <w:tab w:val="left" w:pos="4860"/>
        </w:tabs>
        <w:spacing w:line="240" w:lineRule="auto"/>
        <w:rPr>
          <w:rStyle w:val="BookTitle"/>
        </w:rPr>
      </w:pPr>
      <w:r w:rsidRPr="00F77B8A">
        <w:rPr>
          <w:rStyle w:val="BookTitle"/>
          <w:cs/>
        </w:rPr>
        <w:tab/>
      </w:r>
      <w:r w:rsidR="00E671E1">
        <w:rPr>
          <w:rStyle w:val="BookTitle"/>
          <w:rFonts w:hint="cs"/>
          <w:cs/>
        </w:rPr>
        <w:t>คำนำหน้า</w:t>
      </w:r>
      <w:r w:rsidR="002C362C">
        <w:rPr>
          <w:rStyle w:val="BookTitle"/>
          <w:rFonts w:hint="cs"/>
          <w:cs/>
        </w:rPr>
        <w:t>+</w:t>
      </w:r>
      <w:r w:rsidRPr="00F77B8A">
        <w:rPr>
          <w:rStyle w:val="BookTitle"/>
          <w:rFonts w:hint="cs"/>
          <w:cs/>
        </w:rPr>
        <w:t>ชื่อ</w:t>
      </w:r>
      <w:r w:rsidRPr="00F77B8A">
        <w:rPr>
          <w:rStyle w:val="BookTitle"/>
          <w:cs/>
        </w:rPr>
        <w:tab/>
      </w:r>
      <w:r w:rsidRPr="00F77B8A">
        <w:rPr>
          <w:rStyle w:val="BookTitle"/>
          <w:rFonts w:hint="cs"/>
          <w:cs/>
        </w:rPr>
        <w:t>นามสกุล</w:t>
      </w:r>
    </w:p>
    <w:p w14:paraId="10446DEB" w14:textId="77777777" w:rsidR="00B15A47" w:rsidRPr="00F77B8A" w:rsidRDefault="00B15A47" w:rsidP="00B11E87">
      <w:pPr>
        <w:tabs>
          <w:tab w:val="left" w:pos="2700"/>
          <w:tab w:val="left" w:pos="4860"/>
        </w:tabs>
        <w:spacing w:line="240" w:lineRule="auto"/>
        <w:rPr>
          <w:rStyle w:val="BookTitle"/>
        </w:rPr>
      </w:pPr>
      <w:r w:rsidRPr="00F77B8A">
        <w:rPr>
          <w:rStyle w:val="BookTitle"/>
          <w:cs/>
        </w:rPr>
        <w:tab/>
      </w:r>
      <w:r w:rsidRPr="00F77B8A">
        <w:rPr>
          <w:rStyle w:val="BookTitle"/>
        </w:rPr>
        <w:t>XXXXXXXXXXX</w:t>
      </w:r>
      <w:r w:rsidRPr="00F77B8A">
        <w:rPr>
          <w:rStyle w:val="BookTitle"/>
          <w:rFonts w:hint="cs"/>
          <w:cs/>
        </w:rPr>
        <w:tab/>
      </w:r>
      <w:r w:rsidRPr="00F77B8A">
        <w:rPr>
          <w:rStyle w:val="BookTitle"/>
        </w:rPr>
        <w:t>XXXXXX</w:t>
      </w:r>
    </w:p>
    <w:p w14:paraId="2C398A38" w14:textId="77777777" w:rsidR="00F03353" w:rsidRPr="00B15A47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36784283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3E9C6FF6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02320592" w14:textId="77777777" w:rsidR="007D7CA0" w:rsidRDefault="007D7CA0" w:rsidP="00B11E87">
      <w:pPr>
        <w:spacing w:line="240" w:lineRule="auto"/>
        <w:jc w:val="center"/>
        <w:rPr>
          <w:sz w:val="40"/>
          <w:szCs w:val="40"/>
        </w:rPr>
      </w:pPr>
    </w:p>
    <w:p w14:paraId="540C5FAB" w14:textId="77777777" w:rsidR="007D7CA0" w:rsidRDefault="007D7CA0" w:rsidP="00B11E87">
      <w:pPr>
        <w:spacing w:line="240" w:lineRule="auto"/>
        <w:jc w:val="center"/>
        <w:rPr>
          <w:sz w:val="40"/>
          <w:szCs w:val="40"/>
        </w:rPr>
      </w:pPr>
    </w:p>
    <w:p w14:paraId="79BF14B6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328A890C" w14:textId="77777777" w:rsidR="007D7CA0" w:rsidRDefault="007D7CA0" w:rsidP="00B11E87">
      <w:pPr>
        <w:spacing w:line="240" w:lineRule="auto"/>
        <w:jc w:val="center"/>
        <w:rPr>
          <w:sz w:val="40"/>
          <w:szCs w:val="40"/>
        </w:rPr>
      </w:pPr>
    </w:p>
    <w:p w14:paraId="07B85FD0" w14:textId="77777777" w:rsidR="007D7CA0" w:rsidRPr="007D7CA0" w:rsidRDefault="007D7CA0" w:rsidP="00B11E87">
      <w:pPr>
        <w:spacing w:line="240" w:lineRule="auto"/>
        <w:jc w:val="center"/>
        <w:rPr>
          <w:sz w:val="48"/>
          <w:szCs w:val="48"/>
        </w:rPr>
      </w:pPr>
    </w:p>
    <w:p w14:paraId="474068DB" w14:textId="77777777" w:rsidR="00F03353" w:rsidRPr="00F77B8A" w:rsidRDefault="00F03353" w:rsidP="00B11E87">
      <w:pPr>
        <w:spacing w:line="240" w:lineRule="auto"/>
        <w:jc w:val="center"/>
        <w:rPr>
          <w:rStyle w:val="BookTitle"/>
        </w:rPr>
      </w:pPr>
      <w:r w:rsidRPr="00F77B8A">
        <w:rPr>
          <w:rStyle w:val="BookTitle"/>
          <w:rFonts w:hint="cs"/>
          <w:cs/>
        </w:rPr>
        <w:t>โครงงานนี้เป็นส่ว</w:t>
      </w:r>
      <w:r w:rsidR="00A2208C" w:rsidRPr="00F77B8A">
        <w:rPr>
          <w:rStyle w:val="BookTitle"/>
          <w:rFonts w:hint="cs"/>
          <w:cs/>
        </w:rPr>
        <w:t>นหนึ่งของการศึกษาตามหลักสูตรวิทยาศาสตรบัณฑิต</w:t>
      </w:r>
    </w:p>
    <w:p w14:paraId="0D037F8A" w14:textId="77777777" w:rsidR="00F03353" w:rsidRPr="00F77B8A" w:rsidRDefault="00F03353" w:rsidP="00B11E87">
      <w:pPr>
        <w:spacing w:line="240" w:lineRule="auto"/>
        <w:ind w:left="-450" w:right="-154"/>
        <w:jc w:val="center"/>
        <w:rPr>
          <w:rStyle w:val="BookTitle"/>
        </w:rPr>
      </w:pPr>
      <w:r w:rsidRPr="00F77B8A">
        <w:rPr>
          <w:rStyle w:val="BookTitle"/>
          <w:rFonts w:hint="cs"/>
          <w:cs/>
        </w:rPr>
        <w:t>สาขาวิชาวิทยาการคอมพิวเตอร์  ภาควิชาคณิตศาสตร์และวิทยาการคอมพิวเตอร์</w:t>
      </w:r>
    </w:p>
    <w:p w14:paraId="5A408CC6" w14:textId="77777777" w:rsidR="00F03353" w:rsidRPr="00F77B8A" w:rsidRDefault="00F03353" w:rsidP="00B11E87">
      <w:pPr>
        <w:spacing w:line="240" w:lineRule="auto"/>
        <w:jc w:val="center"/>
        <w:rPr>
          <w:rStyle w:val="BookTitle"/>
        </w:rPr>
      </w:pPr>
      <w:r w:rsidRPr="00F77B8A">
        <w:rPr>
          <w:rStyle w:val="BookTitle"/>
          <w:rFonts w:hint="cs"/>
          <w:cs/>
        </w:rPr>
        <w:t>คณะวิทยาศาสตร์และเทคโนโลยี  มหาวิทยาลัยเทคโนโลยีราชมงคลกรุงเทพ</w:t>
      </w:r>
    </w:p>
    <w:p w14:paraId="7965783E" w14:textId="77777777" w:rsidR="00F03353" w:rsidRPr="00F77B8A" w:rsidRDefault="003B5013" w:rsidP="00B11E87">
      <w:pPr>
        <w:spacing w:line="240" w:lineRule="auto"/>
        <w:jc w:val="center"/>
        <w:rPr>
          <w:rStyle w:val="BookTitle"/>
        </w:rPr>
      </w:pPr>
      <w:r w:rsidRPr="00F77B8A">
        <w:rPr>
          <w:rStyle w:val="BookTitle"/>
          <w:rFonts w:hint="cs"/>
          <w:cs/>
        </w:rPr>
        <w:t>ปีการศึกษา  25.......</w:t>
      </w:r>
    </w:p>
    <w:p w14:paraId="44C2ED71" w14:textId="77777777" w:rsidR="008D6014" w:rsidRPr="00F77B8A" w:rsidRDefault="00F03353" w:rsidP="00B11E87">
      <w:pPr>
        <w:spacing w:line="240" w:lineRule="auto"/>
        <w:jc w:val="center"/>
        <w:rPr>
          <w:rStyle w:val="BookTitle"/>
          <w:cs/>
        </w:rPr>
      </w:pPr>
      <w:r w:rsidRPr="00F77B8A">
        <w:rPr>
          <w:rStyle w:val="BookTitle"/>
          <w:rFonts w:hint="cs"/>
          <w:cs/>
        </w:rPr>
        <w:lastRenderedPageBreak/>
        <w:t>ลิขสิทธิ์เป็นของมหาวิทยาลัยเทคโนโลยีราชมงคลกรุงเทพ</w:t>
      </w:r>
      <w:r w:rsidR="008D6014" w:rsidRPr="00F77B8A">
        <w:rPr>
          <w:rStyle w:val="BookTitle"/>
          <w:cs/>
        </w:rPr>
        <w:br w:type="page"/>
      </w:r>
    </w:p>
    <w:p w14:paraId="051BD8E7" w14:textId="77777777" w:rsidR="008D6014" w:rsidRDefault="008D6014" w:rsidP="008D6014">
      <w:pPr>
        <w:tabs>
          <w:tab w:val="left" w:pos="3240"/>
        </w:tabs>
        <w:spacing w:line="240" w:lineRule="auto"/>
      </w:pPr>
      <w:r w:rsidRPr="006D5D20">
        <w:rPr>
          <w:rFonts w:hint="cs"/>
          <w:b/>
          <w:bCs/>
          <w:cs/>
        </w:rPr>
        <w:lastRenderedPageBreak/>
        <w:t>ชื่อโครงงาน</w:t>
      </w:r>
      <w:r>
        <w:rPr>
          <w:cs/>
        </w:rPr>
        <w:tab/>
      </w:r>
      <w:r>
        <w:rPr>
          <w:rFonts w:hint="cs"/>
          <w:cs/>
        </w:rPr>
        <w:t>ชื่อโครงงาน</w:t>
      </w:r>
    </w:p>
    <w:p w14:paraId="185CC906" w14:textId="77777777" w:rsidR="008D6014" w:rsidRDefault="008D6014" w:rsidP="008D6014">
      <w:pPr>
        <w:tabs>
          <w:tab w:val="left" w:pos="3240"/>
        </w:tabs>
        <w:spacing w:line="240" w:lineRule="auto"/>
      </w:pPr>
      <w:r w:rsidRPr="006D5D20">
        <w:rPr>
          <w:rFonts w:hint="cs"/>
          <w:b/>
          <w:bCs/>
          <w:cs/>
        </w:rPr>
        <w:t>โดย</w:t>
      </w:r>
      <w:r w:rsidR="002A2EF0">
        <w:rPr>
          <w:rFonts w:hint="cs"/>
          <w:cs/>
        </w:rPr>
        <w:tab/>
        <w:t>คำนำหน้าชื่อ//</w:t>
      </w:r>
      <w:r w:rsidR="00E671E1">
        <w:rPr>
          <w:rFonts w:hint="cs"/>
          <w:cs/>
        </w:rPr>
        <w:t>นาม</w:t>
      </w:r>
      <w:r>
        <w:rPr>
          <w:rFonts w:hint="cs"/>
          <w:cs/>
        </w:rPr>
        <w:t>สกุล คนที่ 1</w:t>
      </w:r>
    </w:p>
    <w:p w14:paraId="3A989A03" w14:textId="77777777" w:rsidR="008D6014" w:rsidRDefault="008D6014" w:rsidP="008D6014">
      <w:pPr>
        <w:tabs>
          <w:tab w:val="left" w:pos="3240"/>
        </w:tabs>
        <w:spacing w:line="240" w:lineRule="auto"/>
      </w:pPr>
      <w:r>
        <w:rPr>
          <w:cs/>
        </w:rPr>
        <w:tab/>
      </w:r>
      <w:r w:rsidR="002A2EF0">
        <w:rPr>
          <w:rFonts w:hint="cs"/>
          <w:cs/>
        </w:rPr>
        <w:t>คำนำหน้าชื่อ//</w:t>
      </w:r>
      <w:r w:rsidR="00E671E1">
        <w:rPr>
          <w:rFonts w:hint="cs"/>
          <w:cs/>
        </w:rPr>
        <w:t>นาม</w:t>
      </w:r>
      <w:r>
        <w:rPr>
          <w:rFonts w:hint="cs"/>
          <w:cs/>
        </w:rPr>
        <w:t>สกุล คนที่ 2</w:t>
      </w:r>
      <w:r>
        <w:t xml:space="preserve"> </w:t>
      </w:r>
    </w:p>
    <w:p w14:paraId="0B592CBA" w14:textId="77777777" w:rsidR="008D6014" w:rsidRDefault="008D6014" w:rsidP="008D6014">
      <w:pPr>
        <w:tabs>
          <w:tab w:val="left" w:pos="3240"/>
        </w:tabs>
        <w:spacing w:line="240" w:lineRule="auto"/>
      </w:pPr>
      <w:r w:rsidRPr="006D5D20">
        <w:rPr>
          <w:rFonts w:hint="cs"/>
          <w:b/>
          <w:bCs/>
          <w:cs/>
        </w:rPr>
        <w:t>สาขาวิชา</w:t>
      </w:r>
      <w:r>
        <w:rPr>
          <w:rFonts w:hint="cs"/>
          <w:cs/>
        </w:rPr>
        <w:tab/>
        <w:t>วิทยาการคอมพิวเตอร์</w:t>
      </w:r>
    </w:p>
    <w:p w14:paraId="7715818E" w14:textId="77777777" w:rsidR="008D6014" w:rsidRDefault="008D6014" w:rsidP="008D6014">
      <w:pPr>
        <w:tabs>
          <w:tab w:val="left" w:pos="3240"/>
        </w:tabs>
        <w:spacing w:line="240" w:lineRule="auto"/>
      </w:pPr>
      <w:r w:rsidRPr="006D5D20">
        <w:rPr>
          <w:rFonts w:hint="cs"/>
          <w:b/>
          <w:bCs/>
          <w:cs/>
        </w:rPr>
        <w:t>อาจารย์ที่ปรึกษา</w:t>
      </w:r>
      <w:r>
        <w:rPr>
          <w:rFonts w:hint="cs"/>
          <w:cs/>
        </w:rPr>
        <w:tab/>
      </w:r>
      <w:r w:rsidR="006439D5">
        <w:rPr>
          <w:rFonts w:hint="cs"/>
          <w:cs/>
        </w:rPr>
        <w:t>ผู้ช่วยศาสตราจาร์ย์/ดร./อาจารย์/</w:t>
      </w:r>
      <w:r w:rsidR="002A2EF0">
        <w:rPr>
          <w:rFonts w:hint="cs"/>
          <w:cs/>
        </w:rPr>
        <w:t>ชื่อ//</w:t>
      </w:r>
      <w:r>
        <w:rPr>
          <w:rFonts w:hint="cs"/>
          <w:cs/>
        </w:rPr>
        <w:t>นามสกุล</w:t>
      </w:r>
    </w:p>
    <w:p w14:paraId="0F182850" w14:textId="77777777" w:rsidR="008D6014" w:rsidRDefault="008D6014" w:rsidP="002C362C">
      <w:pPr>
        <w:tabs>
          <w:tab w:val="left" w:pos="3240"/>
        </w:tabs>
        <w:spacing w:line="240" w:lineRule="auto"/>
      </w:pPr>
      <w:r w:rsidRPr="006D5D20">
        <w:rPr>
          <w:rFonts w:hint="cs"/>
          <w:b/>
          <w:bCs/>
          <w:cs/>
        </w:rPr>
        <w:t>อาจารย์ที่ปรึกษาร่วม</w:t>
      </w:r>
      <w:r>
        <w:rPr>
          <w:cs/>
        </w:rPr>
        <w:tab/>
      </w:r>
      <w:r w:rsidR="002C362C">
        <w:rPr>
          <w:rFonts w:hint="cs"/>
          <w:cs/>
        </w:rPr>
        <w:t>ผู้ช่ว</w:t>
      </w:r>
      <w:r w:rsidR="002A2EF0">
        <w:rPr>
          <w:rFonts w:hint="cs"/>
          <w:cs/>
        </w:rPr>
        <w:t>ยศาสตราจาร์ย์/ดร./อาจารย์/ชื่อ//</w:t>
      </w:r>
      <w:r w:rsidR="002C362C">
        <w:rPr>
          <w:rFonts w:hint="cs"/>
          <w:cs/>
        </w:rPr>
        <w:t>นามสกุล (ถ้ามี)</w:t>
      </w:r>
    </w:p>
    <w:p w14:paraId="2CCF4521" w14:textId="77777777" w:rsidR="008D6014" w:rsidRDefault="008D6014" w:rsidP="008D6014">
      <w:pPr>
        <w:pBdr>
          <w:bottom w:val="single" w:sz="12" w:space="1" w:color="auto"/>
        </w:pBdr>
        <w:tabs>
          <w:tab w:val="left" w:pos="3240"/>
        </w:tabs>
        <w:spacing w:line="240" w:lineRule="auto"/>
      </w:pPr>
    </w:p>
    <w:p w14:paraId="269BC214" w14:textId="77777777" w:rsidR="008D6014" w:rsidRDefault="008D6014" w:rsidP="008D6014">
      <w:pPr>
        <w:tabs>
          <w:tab w:val="left" w:pos="3240"/>
        </w:tabs>
        <w:spacing w:line="240" w:lineRule="auto"/>
      </w:pPr>
    </w:p>
    <w:p w14:paraId="407150DB" w14:textId="77777777" w:rsidR="008D6014" w:rsidRDefault="008D6014" w:rsidP="006819B9">
      <w:pPr>
        <w:pStyle w:val="Artical"/>
      </w:pPr>
      <w:r>
        <w:rPr>
          <w:rFonts w:hint="cs"/>
          <w:cs/>
        </w:rPr>
        <w:t>คณะวิทยาศาสตร์และเทคโนโลยี  มหาวิทยาลัยเทคโนโลยีราชมงคลกรุงเทพ อนุมัติให้นับโครงงานนี้เป็นส่วนหนึ่งของการศึกษาตามหลักสูตรวิทยาศาสตรบัณฑิต</w:t>
      </w:r>
    </w:p>
    <w:p w14:paraId="5637C85C" w14:textId="77777777" w:rsidR="008D6014" w:rsidRDefault="008D6014" w:rsidP="008D6014">
      <w:pPr>
        <w:tabs>
          <w:tab w:val="left" w:pos="1800"/>
        </w:tabs>
        <w:spacing w:line="240" w:lineRule="auto"/>
      </w:pPr>
    </w:p>
    <w:p w14:paraId="350E535B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....................................................</w:t>
      </w:r>
      <w:r>
        <w:rPr>
          <w:cs/>
        </w:rPr>
        <w:tab/>
      </w:r>
      <w:r>
        <w:rPr>
          <w:rFonts w:hint="cs"/>
          <w:cs/>
        </w:rPr>
        <w:t>คณบดีคณะวิทยาศาสตร์และเทคโนโลยี</w:t>
      </w:r>
    </w:p>
    <w:p w14:paraId="01A08D0C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(</w:t>
      </w:r>
      <w:r w:rsidR="00E671E1">
        <w:rPr>
          <w:cs/>
        </w:rPr>
        <w:t>ผู้ช่วยศาสตราจารย์ ดร.ครรชิต</w:t>
      </w:r>
      <w:r w:rsidR="002A2EF0">
        <w:rPr>
          <w:rFonts w:hint="cs"/>
          <w:cs/>
        </w:rPr>
        <w:t xml:space="preserve">  </w:t>
      </w:r>
      <w:r w:rsidR="00E671E1" w:rsidRPr="00E671E1">
        <w:rPr>
          <w:cs/>
        </w:rPr>
        <w:t>กำลังกล้า</w:t>
      </w:r>
      <w:r>
        <w:rPr>
          <w:rFonts w:hint="cs"/>
          <w:cs/>
        </w:rPr>
        <w:t>)</w:t>
      </w:r>
    </w:p>
    <w:p w14:paraId="074FC7AD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</w:p>
    <w:p w14:paraId="1AABE1D0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rFonts w:hint="cs"/>
          <w:cs/>
        </w:rPr>
        <w:t>คณะกรรมการสอบโครงงาน</w:t>
      </w:r>
    </w:p>
    <w:p w14:paraId="4F029CC0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</w:p>
    <w:p w14:paraId="32444C14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....................................................</w:t>
      </w:r>
      <w:r>
        <w:rPr>
          <w:rFonts w:hint="cs"/>
          <w:cs/>
        </w:rPr>
        <w:tab/>
        <w:t>ประธานกรรมการ</w:t>
      </w:r>
    </w:p>
    <w:p w14:paraId="012760A7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(</w:t>
      </w:r>
      <w:r w:rsidR="002C362C">
        <w:rPr>
          <w:cs/>
        </w:rPr>
        <w:t>ผู้ช่ว</w:t>
      </w:r>
      <w:r w:rsidR="002A2EF0">
        <w:rPr>
          <w:cs/>
        </w:rPr>
        <w:t>ยศาสตราจาร์ย์/ดร./อาจารย์+ชื่อ</w:t>
      </w:r>
      <w:r w:rsidR="002A2EF0">
        <w:rPr>
          <w:rFonts w:hint="cs"/>
          <w:cs/>
        </w:rPr>
        <w:t>//</w:t>
      </w:r>
      <w:r w:rsidR="002C362C" w:rsidRPr="002C362C">
        <w:rPr>
          <w:cs/>
        </w:rPr>
        <w:t>นามสกุล</w:t>
      </w:r>
      <w:r>
        <w:rPr>
          <w:rFonts w:hint="cs"/>
          <w:cs/>
        </w:rPr>
        <w:t>)</w:t>
      </w:r>
    </w:p>
    <w:p w14:paraId="5EB3A1C9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</w:p>
    <w:p w14:paraId="2C5281ED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....................................................</w:t>
      </w:r>
      <w:r>
        <w:rPr>
          <w:rFonts w:hint="cs"/>
          <w:cs/>
        </w:rPr>
        <w:tab/>
        <w:t>อาจารย์ที่ปรึกษาโครงงาน</w:t>
      </w:r>
    </w:p>
    <w:p w14:paraId="744F213C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(</w:t>
      </w:r>
      <w:r w:rsidR="002C362C" w:rsidRPr="002C362C">
        <w:rPr>
          <w:cs/>
        </w:rPr>
        <w:t>ผู้ช่ว</w:t>
      </w:r>
      <w:r w:rsidR="002A2EF0">
        <w:rPr>
          <w:cs/>
        </w:rPr>
        <w:t>ยศาสตราจาร์ย์/ดร./อาจารย์+ชื่อ</w:t>
      </w:r>
      <w:r w:rsidR="002A2EF0">
        <w:rPr>
          <w:rFonts w:hint="cs"/>
          <w:cs/>
        </w:rPr>
        <w:t>//</w:t>
      </w:r>
      <w:r w:rsidR="002C362C" w:rsidRPr="002C362C">
        <w:rPr>
          <w:cs/>
        </w:rPr>
        <w:t>นามสกุล</w:t>
      </w:r>
      <w:r>
        <w:rPr>
          <w:rFonts w:hint="cs"/>
          <w:cs/>
        </w:rPr>
        <w:t>)</w:t>
      </w:r>
    </w:p>
    <w:p w14:paraId="1ABAE739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</w:p>
    <w:p w14:paraId="0F4522E4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....................................................</w:t>
      </w:r>
      <w:r>
        <w:rPr>
          <w:rFonts w:hint="cs"/>
          <w:cs/>
        </w:rPr>
        <w:tab/>
        <w:t>กรรมการ</w:t>
      </w:r>
    </w:p>
    <w:p w14:paraId="6A584C9B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(</w:t>
      </w:r>
      <w:r w:rsidR="002C362C" w:rsidRPr="002C362C">
        <w:rPr>
          <w:cs/>
        </w:rPr>
        <w:t>ผู้ช่ว</w:t>
      </w:r>
      <w:r w:rsidR="002A2EF0">
        <w:rPr>
          <w:cs/>
        </w:rPr>
        <w:t>ยศาสตราจาร์ย์/ดร./อาจารย์+ชื่อ</w:t>
      </w:r>
      <w:r w:rsidR="002A2EF0">
        <w:rPr>
          <w:rFonts w:hint="cs"/>
          <w:cs/>
        </w:rPr>
        <w:t>//</w:t>
      </w:r>
      <w:r w:rsidR="002C362C" w:rsidRPr="002C362C">
        <w:rPr>
          <w:cs/>
        </w:rPr>
        <w:t>นามสกุล</w:t>
      </w:r>
      <w:r>
        <w:rPr>
          <w:rFonts w:hint="cs"/>
          <w:cs/>
        </w:rPr>
        <w:t>)</w:t>
      </w:r>
    </w:p>
    <w:p w14:paraId="587FD6F6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</w:p>
    <w:p w14:paraId="3B66707D" w14:textId="77777777" w:rsidR="00E671E1" w:rsidRDefault="00E671E1" w:rsidP="008D6014">
      <w:pPr>
        <w:tabs>
          <w:tab w:val="left" w:pos="1800"/>
          <w:tab w:val="left" w:pos="5040"/>
        </w:tabs>
        <w:spacing w:line="240" w:lineRule="auto"/>
      </w:pPr>
    </w:p>
    <w:p w14:paraId="63F62C12" w14:textId="77777777" w:rsidR="007C4927" w:rsidRDefault="007C4927" w:rsidP="008D6014">
      <w:pPr>
        <w:spacing w:line="240" w:lineRule="auto"/>
      </w:pPr>
    </w:p>
    <w:p w14:paraId="7605A55F" w14:textId="77777777" w:rsidR="008D6014" w:rsidRPr="002A2EF0" w:rsidRDefault="008D6014" w:rsidP="008D6014">
      <w:pPr>
        <w:spacing w:line="240" w:lineRule="auto"/>
        <w:rPr>
          <w:cs/>
        </w:rPr>
        <w:sectPr w:rsidR="008D6014" w:rsidRPr="002A2EF0" w:rsidSect="007D7CA0">
          <w:pgSz w:w="11906" w:h="16838" w:code="9"/>
          <w:pgMar w:top="2160" w:right="1440" w:bottom="1440" w:left="2160" w:header="706" w:footer="706" w:gutter="0"/>
          <w:cols w:space="708"/>
          <w:docGrid w:linePitch="360"/>
        </w:sectPr>
      </w:pPr>
    </w:p>
    <w:p w14:paraId="51A630DC" w14:textId="77777777" w:rsidR="008D6014" w:rsidRPr="00F77B8A" w:rsidRDefault="008D6014" w:rsidP="00F77B8A">
      <w:pPr>
        <w:pStyle w:val="Heading1"/>
      </w:pPr>
      <w:r w:rsidRPr="00F77B8A">
        <w:rPr>
          <w:rFonts w:hint="cs"/>
          <w:cs/>
        </w:rPr>
        <w:lastRenderedPageBreak/>
        <w:t>กิตติกรรมประกาศ</w:t>
      </w:r>
    </w:p>
    <w:p w14:paraId="6FAD51CB" w14:textId="77777777" w:rsidR="008D6014" w:rsidRDefault="008D6014" w:rsidP="008D6014">
      <w:pPr>
        <w:spacing w:line="240" w:lineRule="auto"/>
      </w:pPr>
    </w:p>
    <w:p w14:paraId="6727CBD5" w14:textId="77777777" w:rsidR="008D6014" w:rsidRDefault="008D6014" w:rsidP="006819B9">
      <w:pPr>
        <w:pStyle w:val="Artical"/>
      </w:pP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CC3AA94" w14:textId="77777777" w:rsidR="008D6014" w:rsidRDefault="008D6014" w:rsidP="006819B9">
      <w:pPr>
        <w:pStyle w:val="Artical"/>
      </w:pP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973E7CC" w14:textId="77777777" w:rsidR="008D6014" w:rsidRDefault="008D6014" w:rsidP="008D6014">
      <w:pPr>
        <w:spacing w:line="240" w:lineRule="auto"/>
      </w:pPr>
    </w:p>
    <w:p w14:paraId="6E907D02" w14:textId="77777777" w:rsidR="008D6014" w:rsidRDefault="008D6014" w:rsidP="008D6014">
      <w:pPr>
        <w:spacing w:line="240" w:lineRule="auto"/>
      </w:pPr>
    </w:p>
    <w:p w14:paraId="3818B854" w14:textId="77777777" w:rsidR="008D6014" w:rsidRDefault="008D6014" w:rsidP="008D6014">
      <w:pPr>
        <w:tabs>
          <w:tab w:val="left" w:pos="5130"/>
        </w:tabs>
        <w:spacing w:line="240" w:lineRule="auto"/>
      </w:pPr>
      <w:r>
        <w:rPr>
          <w:cs/>
        </w:rPr>
        <w:tab/>
      </w:r>
      <w:r w:rsidR="00246ED5">
        <w:rPr>
          <w:rFonts w:hint="cs"/>
          <w:cs/>
        </w:rPr>
        <w:t>คำนำหน้าชื่อ</w:t>
      </w:r>
      <w:r w:rsidR="002A2EF0">
        <w:rPr>
          <w:rFonts w:hint="cs"/>
          <w:cs/>
        </w:rPr>
        <w:t>//</w:t>
      </w:r>
      <w:r>
        <w:rPr>
          <w:rFonts w:hint="cs"/>
          <w:cs/>
        </w:rPr>
        <w:t>ชื่อสกุล</w:t>
      </w:r>
    </w:p>
    <w:p w14:paraId="27643912" w14:textId="77777777" w:rsidR="008D6014" w:rsidRPr="00883D13" w:rsidRDefault="008D6014" w:rsidP="008D6014">
      <w:pPr>
        <w:tabs>
          <w:tab w:val="left" w:pos="5130"/>
        </w:tabs>
        <w:spacing w:line="240" w:lineRule="auto"/>
        <w:rPr>
          <w:cs/>
        </w:rPr>
      </w:pPr>
      <w:r>
        <w:rPr>
          <w:cs/>
        </w:rPr>
        <w:tab/>
      </w:r>
      <w:r w:rsidR="00246ED5">
        <w:rPr>
          <w:rFonts w:hint="cs"/>
          <w:cs/>
        </w:rPr>
        <w:t>คำนำหน้าชื่อ</w:t>
      </w:r>
      <w:r w:rsidR="002A2EF0">
        <w:rPr>
          <w:rFonts w:hint="cs"/>
          <w:cs/>
        </w:rPr>
        <w:t>//</w:t>
      </w:r>
      <w:r>
        <w:rPr>
          <w:rFonts w:hint="cs"/>
          <w:cs/>
        </w:rPr>
        <w:t>ชื่อสกุล</w:t>
      </w:r>
    </w:p>
    <w:p w14:paraId="4AEE371D" w14:textId="77777777" w:rsidR="008D6014" w:rsidRDefault="008D6014" w:rsidP="008D6014">
      <w:pPr>
        <w:spacing w:line="240" w:lineRule="auto"/>
      </w:pPr>
    </w:p>
    <w:p w14:paraId="2FC529A1" w14:textId="77777777" w:rsidR="008D6014" w:rsidRDefault="008D6014" w:rsidP="008D6014">
      <w:pPr>
        <w:spacing w:line="240" w:lineRule="auto"/>
        <w:rPr>
          <w:cs/>
        </w:rPr>
      </w:pPr>
      <w:r>
        <w:rPr>
          <w:cs/>
        </w:rPr>
        <w:br w:type="page"/>
      </w:r>
    </w:p>
    <w:p w14:paraId="39DAD404" w14:textId="77777777" w:rsidR="008D6014" w:rsidRPr="00B70F1C" w:rsidRDefault="008D6014" w:rsidP="008D6014">
      <w:pPr>
        <w:tabs>
          <w:tab w:val="left" w:pos="3240"/>
        </w:tabs>
        <w:spacing w:line="240" w:lineRule="auto"/>
      </w:pPr>
      <w:r w:rsidRPr="00B70F1C">
        <w:rPr>
          <w:b/>
          <w:bCs/>
          <w:cs/>
        </w:rPr>
        <w:lastRenderedPageBreak/>
        <w:t>ชื่อโครงงาน</w:t>
      </w:r>
      <w:r w:rsidRPr="00B70F1C">
        <w:rPr>
          <w:cs/>
        </w:rPr>
        <w:tab/>
        <w:t>ชื่อโครงงาน</w:t>
      </w:r>
    </w:p>
    <w:p w14:paraId="1B045EB8" w14:textId="77777777" w:rsidR="008D6014" w:rsidRPr="00B70F1C" w:rsidRDefault="008D6014" w:rsidP="008D6014">
      <w:pPr>
        <w:tabs>
          <w:tab w:val="left" w:pos="3240"/>
        </w:tabs>
        <w:spacing w:line="240" w:lineRule="auto"/>
      </w:pPr>
      <w:r w:rsidRPr="00B70F1C">
        <w:rPr>
          <w:b/>
          <w:bCs/>
          <w:cs/>
        </w:rPr>
        <w:t>โดย</w:t>
      </w:r>
      <w:r w:rsidR="00246ED5">
        <w:rPr>
          <w:cs/>
        </w:rPr>
        <w:tab/>
        <w:t>คำนำหน้า</w:t>
      </w:r>
      <w:r>
        <w:rPr>
          <w:cs/>
        </w:rPr>
        <w:t>ชื่อ</w:t>
      </w:r>
      <w:r w:rsidR="002A2EF0">
        <w:rPr>
          <w:rFonts w:hint="cs"/>
          <w:cs/>
        </w:rPr>
        <w:t>//</w:t>
      </w:r>
      <w:r w:rsidRPr="00B70F1C">
        <w:rPr>
          <w:cs/>
        </w:rPr>
        <w:t xml:space="preserve">ชื่อสกุล คนที่ </w:t>
      </w:r>
      <w:r w:rsidRPr="00B70F1C">
        <w:t>1</w:t>
      </w:r>
    </w:p>
    <w:p w14:paraId="11B27457" w14:textId="77777777" w:rsidR="008D6014" w:rsidRPr="00B70F1C" w:rsidRDefault="008D6014" w:rsidP="008D6014">
      <w:pPr>
        <w:tabs>
          <w:tab w:val="left" w:pos="3240"/>
        </w:tabs>
        <w:spacing w:line="240" w:lineRule="auto"/>
      </w:pPr>
      <w:r w:rsidRPr="00B70F1C">
        <w:tab/>
      </w:r>
      <w:r w:rsidR="00246ED5">
        <w:rPr>
          <w:cs/>
        </w:rPr>
        <w:t>คำนำหน้าชื่อ</w:t>
      </w:r>
      <w:r w:rsidR="002A2EF0">
        <w:rPr>
          <w:rFonts w:hint="cs"/>
          <w:cs/>
        </w:rPr>
        <w:t>//</w:t>
      </w:r>
      <w:r w:rsidRPr="00B70F1C">
        <w:rPr>
          <w:cs/>
        </w:rPr>
        <w:t xml:space="preserve">ชื่อสกุล คนที่ </w:t>
      </w:r>
      <w:r w:rsidRPr="00B70F1C">
        <w:t xml:space="preserve">2 </w:t>
      </w:r>
    </w:p>
    <w:p w14:paraId="0625E9A0" w14:textId="77777777" w:rsidR="008D6014" w:rsidRPr="00B70F1C" w:rsidRDefault="008D6014" w:rsidP="008D6014">
      <w:pPr>
        <w:tabs>
          <w:tab w:val="left" w:pos="3240"/>
        </w:tabs>
        <w:spacing w:line="240" w:lineRule="auto"/>
      </w:pPr>
      <w:r w:rsidRPr="00B70F1C">
        <w:rPr>
          <w:b/>
          <w:bCs/>
          <w:cs/>
        </w:rPr>
        <w:t>สาขาวิชา</w:t>
      </w:r>
      <w:r w:rsidRPr="00B70F1C">
        <w:rPr>
          <w:cs/>
        </w:rPr>
        <w:tab/>
        <w:t>วิทยาการคอมพิวเตอร์</w:t>
      </w:r>
    </w:p>
    <w:p w14:paraId="7780658E" w14:textId="77777777" w:rsidR="008D6014" w:rsidRPr="00B70F1C" w:rsidRDefault="008D6014" w:rsidP="008D6014">
      <w:pPr>
        <w:tabs>
          <w:tab w:val="left" w:pos="3240"/>
        </w:tabs>
        <w:spacing w:line="240" w:lineRule="auto"/>
      </w:pPr>
      <w:r w:rsidRPr="00B70F1C">
        <w:rPr>
          <w:b/>
          <w:bCs/>
          <w:cs/>
        </w:rPr>
        <w:t>อาจารย์ที่ปรึกษา</w:t>
      </w:r>
      <w:r w:rsidRPr="00B70F1C">
        <w:rPr>
          <w:cs/>
        </w:rPr>
        <w:tab/>
      </w:r>
      <w:r w:rsidR="00FD238F" w:rsidRPr="00FD238F">
        <w:rPr>
          <w:cs/>
        </w:rPr>
        <w:t>ผู้ช่ว</w:t>
      </w:r>
      <w:r w:rsidR="002A2EF0">
        <w:rPr>
          <w:cs/>
        </w:rPr>
        <w:t>ยศาสตราจาร์ย์/ดร./อาจารย์+ชื่อ</w:t>
      </w:r>
      <w:r w:rsidR="002A2EF0">
        <w:rPr>
          <w:rFonts w:hint="cs"/>
          <w:cs/>
        </w:rPr>
        <w:t>//</w:t>
      </w:r>
      <w:r w:rsidR="00FD238F" w:rsidRPr="00FD238F">
        <w:rPr>
          <w:cs/>
        </w:rPr>
        <w:t>นามสกุล</w:t>
      </w:r>
    </w:p>
    <w:p w14:paraId="13C4EEE7" w14:textId="77777777" w:rsidR="008D6014" w:rsidRDefault="008D6014" w:rsidP="00FD238F">
      <w:pPr>
        <w:tabs>
          <w:tab w:val="left" w:pos="3240"/>
        </w:tabs>
        <w:spacing w:line="240" w:lineRule="auto"/>
        <w:ind w:right="-154"/>
      </w:pPr>
      <w:r w:rsidRPr="00B70F1C">
        <w:rPr>
          <w:b/>
          <w:bCs/>
          <w:cs/>
        </w:rPr>
        <w:t>อาจารย์ที่ปรึกษาร่วม</w:t>
      </w:r>
      <w:r w:rsidRPr="00B70F1C">
        <w:rPr>
          <w:cs/>
        </w:rPr>
        <w:tab/>
      </w:r>
      <w:r w:rsidR="00FD238F" w:rsidRPr="00FD238F">
        <w:rPr>
          <w:cs/>
        </w:rPr>
        <w:t>ผู้ช่ว</w:t>
      </w:r>
      <w:r w:rsidR="002A2EF0">
        <w:rPr>
          <w:cs/>
        </w:rPr>
        <w:t>ยศาสตราจาร์ย์/ดร./อาจารย์+ชื่อ</w:t>
      </w:r>
      <w:r w:rsidR="002A2EF0">
        <w:rPr>
          <w:rFonts w:hint="cs"/>
          <w:cs/>
        </w:rPr>
        <w:t>//</w:t>
      </w:r>
      <w:r w:rsidR="00FD238F" w:rsidRPr="00FD238F">
        <w:rPr>
          <w:cs/>
        </w:rPr>
        <w:t>นามสกุล</w:t>
      </w:r>
      <w:r w:rsidR="00FD238F">
        <w:rPr>
          <w:rFonts w:hint="cs"/>
          <w:cs/>
        </w:rPr>
        <w:t xml:space="preserve"> </w:t>
      </w:r>
      <w:r w:rsidRPr="00B70F1C">
        <w:rPr>
          <w:cs/>
        </w:rPr>
        <w:t>(ถ้าไม่มีตัดทิ้ง)</w:t>
      </w:r>
    </w:p>
    <w:p w14:paraId="050DC034" w14:textId="77777777" w:rsidR="008D6014" w:rsidRDefault="008D6014" w:rsidP="008D6014">
      <w:pPr>
        <w:tabs>
          <w:tab w:val="left" w:pos="3240"/>
        </w:tabs>
        <w:spacing w:line="240" w:lineRule="auto"/>
      </w:pPr>
      <w:r w:rsidRPr="00B70F1C">
        <w:rPr>
          <w:rFonts w:hint="cs"/>
          <w:b/>
          <w:bCs/>
          <w:cs/>
        </w:rPr>
        <w:t>ปีการศึกษา</w:t>
      </w:r>
      <w:r>
        <w:rPr>
          <w:rFonts w:hint="cs"/>
          <w:cs/>
        </w:rPr>
        <w:tab/>
        <w:t>25....</w:t>
      </w:r>
    </w:p>
    <w:p w14:paraId="7B934BC6" w14:textId="77777777" w:rsidR="008D6014" w:rsidRDefault="008D6014" w:rsidP="008D6014">
      <w:pPr>
        <w:tabs>
          <w:tab w:val="left" w:pos="3240"/>
        </w:tabs>
        <w:spacing w:line="240" w:lineRule="auto"/>
      </w:pPr>
    </w:p>
    <w:p w14:paraId="5CCEF6AB" w14:textId="20726E85" w:rsidR="008D6014" w:rsidRPr="003D2052" w:rsidRDefault="00086432" w:rsidP="00086432">
      <w:pPr>
        <w:pStyle w:val="Heading1"/>
        <w:tabs>
          <w:tab w:val="left" w:pos="796"/>
          <w:tab w:val="center" w:pos="4153"/>
        </w:tabs>
        <w:jc w:val="left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8D6014" w:rsidRPr="003D2052">
        <w:rPr>
          <w:rFonts w:hint="cs"/>
          <w:cs/>
        </w:rPr>
        <w:t>บทคัดย่อ</w:t>
      </w:r>
    </w:p>
    <w:p w14:paraId="0AD9F530" w14:textId="77777777" w:rsidR="008D6014" w:rsidRDefault="008D6014" w:rsidP="008D6014">
      <w:pPr>
        <w:spacing w:line="240" w:lineRule="auto"/>
      </w:pPr>
    </w:p>
    <w:p w14:paraId="669FD79A" w14:textId="77777777" w:rsidR="008D6014" w:rsidRDefault="008D6014" w:rsidP="006819B9">
      <w:pPr>
        <w:pStyle w:val="Artical"/>
      </w:pPr>
      <w:r>
        <w:rPr>
          <w:rFonts w:hint="cs"/>
          <w:cs/>
        </w:rPr>
        <w:t>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</w:t>
      </w:r>
    </w:p>
    <w:p w14:paraId="1D1F0C62" w14:textId="77777777" w:rsidR="008D6014" w:rsidRDefault="008D6014" w:rsidP="006819B9">
      <w:pPr>
        <w:pStyle w:val="Artical"/>
      </w:pPr>
      <w:r>
        <w:rPr>
          <w:rFonts w:hint="cs"/>
          <w:cs/>
        </w:rPr>
        <w:t>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ข</w:t>
      </w:r>
    </w:p>
    <w:p w14:paraId="4B2AD27C" w14:textId="77777777" w:rsidR="008D6014" w:rsidRDefault="008D6014" w:rsidP="008D6014">
      <w:pPr>
        <w:spacing w:line="240" w:lineRule="auto"/>
        <w:jc w:val="thaiDistribute"/>
      </w:pPr>
    </w:p>
    <w:p w14:paraId="44D9B271" w14:textId="77777777" w:rsidR="008D6014" w:rsidRPr="00B70F1C" w:rsidRDefault="008D6014" w:rsidP="008D6014">
      <w:pPr>
        <w:spacing w:line="240" w:lineRule="auto"/>
        <w:jc w:val="thaiDistribute"/>
        <w:rPr>
          <w:cs/>
        </w:rPr>
      </w:pPr>
      <w:r w:rsidRPr="00C95B2D">
        <w:rPr>
          <w:rFonts w:hint="cs"/>
          <w:b/>
          <w:bCs/>
          <w:cs/>
        </w:rPr>
        <w:t>คำสำคัญ</w:t>
      </w:r>
      <w:r w:rsidR="00246ED5">
        <w:rPr>
          <w:rFonts w:hint="cs"/>
          <w:cs/>
        </w:rPr>
        <w:t xml:space="preserve">  กกกกกก</w:t>
      </w:r>
      <w:r w:rsidR="00FD238F">
        <w:rPr>
          <w:rFonts w:hint="cs"/>
          <w:cs/>
        </w:rPr>
        <w:t xml:space="preserve">  </w:t>
      </w:r>
      <w:r>
        <w:rPr>
          <w:rFonts w:hint="cs"/>
          <w:cs/>
        </w:rPr>
        <w:t>ขขขขขขข</w:t>
      </w:r>
      <w:r w:rsidR="00246ED5">
        <w:rPr>
          <w:rFonts w:hint="cs"/>
          <w:cs/>
        </w:rPr>
        <w:t>ขข</w:t>
      </w:r>
      <w:r w:rsidR="00FD238F">
        <w:rPr>
          <w:rFonts w:hint="cs"/>
          <w:cs/>
        </w:rPr>
        <w:t xml:space="preserve">  </w:t>
      </w:r>
      <w:r>
        <w:rPr>
          <w:rFonts w:hint="cs"/>
          <w:cs/>
        </w:rPr>
        <w:t>คคคคคคคคค (อย่างน้อย 3 คำ</w:t>
      </w:r>
      <w:r w:rsidR="00FD238F">
        <w:rPr>
          <w:rFonts w:hint="cs"/>
          <w:cs/>
        </w:rPr>
        <w:t>+เว้นวรรค 2 เคาะ</w:t>
      </w:r>
      <w:r>
        <w:rPr>
          <w:rFonts w:hint="cs"/>
          <w:cs/>
        </w:rPr>
        <w:t>)</w:t>
      </w:r>
    </w:p>
    <w:p w14:paraId="6E9F7942" w14:textId="77777777" w:rsidR="008D6014" w:rsidRDefault="008D6014" w:rsidP="008D6014">
      <w:pPr>
        <w:spacing w:line="240" w:lineRule="auto"/>
        <w:rPr>
          <w:cs/>
        </w:rPr>
      </w:pPr>
      <w:r>
        <w:rPr>
          <w:cs/>
        </w:rPr>
        <w:br w:type="page"/>
      </w:r>
    </w:p>
    <w:p w14:paraId="76FBBB81" w14:textId="77777777" w:rsidR="008D6014" w:rsidRPr="00575960" w:rsidRDefault="008D6014" w:rsidP="00F77B8A">
      <w:pPr>
        <w:pStyle w:val="Heading1"/>
      </w:pPr>
      <w:r w:rsidRPr="00575960">
        <w:rPr>
          <w:rFonts w:hint="cs"/>
          <w:cs/>
        </w:rPr>
        <w:lastRenderedPageBreak/>
        <w:t>สารบัญ</w:t>
      </w:r>
    </w:p>
    <w:p w14:paraId="32553EAC" w14:textId="77777777" w:rsidR="008D6014" w:rsidRPr="00257575" w:rsidRDefault="008D6014" w:rsidP="008D6014">
      <w:pPr>
        <w:spacing w:line="240" w:lineRule="auto"/>
        <w:jc w:val="center"/>
      </w:pPr>
    </w:p>
    <w:p w14:paraId="0B521B3D" w14:textId="77777777" w:rsidR="008D6014" w:rsidRPr="00257575" w:rsidRDefault="008D6014" w:rsidP="008D6014">
      <w:pPr>
        <w:spacing w:line="240" w:lineRule="auto"/>
        <w:jc w:val="right"/>
        <w:rPr>
          <w:b/>
          <w:bCs/>
        </w:rPr>
      </w:pPr>
      <w:r w:rsidRPr="00257575">
        <w:rPr>
          <w:rFonts w:hint="cs"/>
          <w:b/>
          <w:bCs/>
          <w:cs/>
        </w:rPr>
        <w:t>หน้า</w:t>
      </w:r>
    </w:p>
    <w:p w14:paraId="67EBA2F6" w14:textId="77777777" w:rsidR="008D6014" w:rsidRPr="00257575" w:rsidRDefault="008D6014" w:rsidP="008D6014">
      <w:pPr>
        <w:tabs>
          <w:tab w:val="right" w:pos="9360"/>
        </w:tabs>
        <w:spacing w:line="240" w:lineRule="auto"/>
      </w:pPr>
      <w:r w:rsidRPr="00257575">
        <w:rPr>
          <w:cs/>
        </w:rPr>
        <w:t>กิตติกรรมประกาศ</w:t>
      </w:r>
      <w:r w:rsidRPr="00257575">
        <w:rPr>
          <w:cs/>
        </w:rPr>
        <w:tab/>
        <w:t>ค</w:t>
      </w:r>
    </w:p>
    <w:p w14:paraId="55D7B339" w14:textId="77777777" w:rsidR="008D6014" w:rsidRPr="00257575" w:rsidRDefault="005476C6" w:rsidP="008D6014">
      <w:pPr>
        <w:tabs>
          <w:tab w:val="right" w:pos="9360"/>
        </w:tabs>
        <w:spacing w:line="240" w:lineRule="auto"/>
      </w:pPr>
      <w:r>
        <w:rPr>
          <w:cs/>
        </w:rPr>
        <w:t>บทคัดย่อ</w:t>
      </w:r>
      <w:r>
        <w:rPr>
          <w:cs/>
        </w:rPr>
        <w:tab/>
        <w:t>ง</w:t>
      </w:r>
    </w:p>
    <w:p w14:paraId="4F037536" w14:textId="77777777" w:rsidR="008D6014" w:rsidRPr="00257575" w:rsidRDefault="008D6014" w:rsidP="008D6014">
      <w:pPr>
        <w:tabs>
          <w:tab w:val="right" w:pos="9360"/>
        </w:tabs>
        <w:spacing w:line="240" w:lineRule="auto"/>
      </w:pPr>
      <w:r>
        <w:rPr>
          <w:cs/>
        </w:rPr>
        <w:t>สารบัญ</w:t>
      </w:r>
      <w:r w:rsidR="005476C6">
        <w:rPr>
          <w:cs/>
        </w:rPr>
        <w:tab/>
        <w:t>จ</w:t>
      </w:r>
    </w:p>
    <w:p w14:paraId="52B47AD9" w14:textId="77777777" w:rsidR="008D6014" w:rsidRPr="00257575" w:rsidRDefault="005476C6" w:rsidP="008D6014">
      <w:pPr>
        <w:tabs>
          <w:tab w:val="right" w:pos="9360"/>
        </w:tabs>
        <w:spacing w:line="240" w:lineRule="auto"/>
      </w:pPr>
      <w:r>
        <w:rPr>
          <w:cs/>
        </w:rPr>
        <w:t>สารบัญตาราง</w:t>
      </w:r>
      <w:r>
        <w:rPr>
          <w:cs/>
        </w:rPr>
        <w:tab/>
        <w:t>ช</w:t>
      </w:r>
    </w:p>
    <w:p w14:paraId="70D9B5B0" w14:textId="77777777" w:rsidR="008D6014" w:rsidRDefault="008D6014" w:rsidP="008D6014">
      <w:pPr>
        <w:tabs>
          <w:tab w:val="right" w:pos="9360"/>
        </w:tabs>
        <w:spacing w:line="240" w:lineRule="auto"/>
      </w:pPr>
      <w:r>
        <w:rPr>
          <w:cs/>
        </w:rPr>
        <w:t>สารบัญภาพ</w:t>
      </w:r>
      <w:r>
        <w:rPr>
          <w:cs/>
        </w:rPr>
        <w:tab/>
      </w:r>
      <w:r w:rsidR="005476C6">
        <w:rPr>
          <w:rFonts w:hint="cs"/>
          <w:cs/>
        </w:rPr>
        <w:t>ฌ</w:t>
      </w:r>
    </w:p>
    <w:p w14:paraId="6B1C1F7D" w14:textId="77777777" w:rsidR="00205A8F" w:rsidRPr="00257575" w:rsidRDefault="005476C6" w:rsidP="008D6014">
      <w:pPr>
        <w:tabs>
          <w:tab w:val="right" w:pos="9360"/>
        </w:tabs>
        <w:spacing w:line="240" w:lineRule="auto"/>
      </w:pPr>
      <w:r>
        <w:rPr>
          <w:rFonts w:hint="cs"/>
          <w:cs/>
        </w:rPr>
        <w:t>สารบัญสูตร</w:t>
      </w:r>
      <w:r>
        <w:rPr>
          <w:rFonts w:hint="cs"/>
          <w:cs/>
        </w:rPr>
        <w:tab/>
        <w:t>ญ</w:t>
      </w:r>
    </w:p>
    <w:p w14:paraId="30F0F6AC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>บทที่ 1</w:t>
      </w:r>
      <w:r w:rsidRPr="00257575">
        <w:rPr>
          <w:cs/>
        </w:rPr>
        <w:tab/>
        <w:t>บทนำ</w:t>
      </w:r>
      <w:r w:rsidRPr="00257575">
        <w:rPr>
          <w:cs/>
        </w:rPr>
        <w:tab/>
        <w:t>1</w:t>
      </w:r>
    </w:p>
    <w:p w14:paraId="2733EC7E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1.1 ความเป็นมาและความสำคัญของโครงงาน</w:t>
      </w:r>
      <w:r w:rsidRPr="00257575">
        <w:rPr>
          <w:cs/>
        </w:rPr>
        <w:tab/>
        <w:t>1</w:t>
      </w:r>
    </w:p>
    <w:p w14:paraId="0E04669B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1.2 วัตถุประสงค์ของโครงงาน</w:t>
      </w:r>
      <w:r w:rsidRPr="00257575">
        <w:rPr>
          <w:cs/>
        </w:rPr>
        <w:tab/>
        <w:t>2</w:t>
      </w:r>
    </w:p>
    <w:p w14:paraId="59E11110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1.3 ขอบเขตของโครงงาน</w:t>
      </w:r>
      <w:r w:rsidRPr="00257575">
        <w:rPr>
          <w:cs/>
        </w:rPr>
        <w:tab/>
        <w:t>3</w:t>
      </w:r>
    </w:p>
    <w:p w14:paraId="2A587AF7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1.4 เครื่องมือที่ใช้ในการพัฒนาโครงงาน</w:t>
      </w:r>
      <w:r w:rsidRPr="00257575">
        <w:rPr>
          <w:cs/>
        </w:rPr>
        <w:tab/>
        <w:t>4</w:t>
      </w:r>
    </w:p>
    <w:p w14:paraId="1F721BA4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1.5 ขั้นตอนการดำเนินโครงงาน</w:t>
      </w:r>
      <w:r w:rsidRPr="00257575">
        <w:rPr>
          <w:cs/>
        </w:rPr>
        <w:tab/>
        <w:t>5</w:t>
      </w:r>
    </w:p>
    <w:p w14:paraId="779B281C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1.6 ประโยชน์ที่ได้รับ</w:t>
      </w:r>
      <w:r w:rsidRPr="00257575">
        <w:rPr>
          <w:cs/>
        </w:rPr>
        <w:tab/>
        <w:t>7</w:t>
      </w:r>
    </w:p>
    <w:p w14:paraId="165EA998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>บทที่ 2</w:t>
      </w:r>
      <w:r w:rsidRPr="00257575">
        <w:rPr>
          <w:cs/>
        </w:rPr>
        <w:tab/>
        <w:t>ทฤษฎีและงานวิจัยที่เกี่ยวข้อง</w:t>
      </w:r>
      <w:r w:rsidRPr="00257575">
        <w:rPr>
          <w:cs/>
        </w:rPr>
        <w:tab/>
        <w:t>8</w:t>
      </w:r>
    </w:p>
    <w:p w14:paraId="489CE397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2.1 ………………………..</w:t>
      </w:r>
      <w:r w:rsidRPr="00257575">
        <w:rPr>
          <w:cs/>
        </w:rPr>
        <w:tab/>
        <w:t>8</w:t>
      </w:r>
    </w:p>
    <w:p w14:paraId="45D3FA9C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2.2 …………………………..</w:t>
      </w:r>
      <w:r w:rsidRPr="00257575">
        <w:rPr>
          <w:cs/>
        </w:rPr>
        <w:tab/>
        <w:t>9</w:t>
      </w:r>
    </w:p>
    <w:p w14:paraId="70421BF2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2.3 ……………………………….</w:t>
      </w:r>
      <w:r w:rsidRPr="00257575">
        <w:rPr>
          <w:cs/>
        </w:rPr>
        <w:tab/>
        <w:t>10</w:t>
      </w:r>
    </w:p>
    <w:p w14:paraId="3336F49F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>บทที่ 3</w:t>
      </w:r>
      <w:r w:rsidRPr="00257575">
        <w:rPr>
          <w:cs/>
        </w:rPr>
        <w:tab/>
        <w:t>วิธีการดำเนินการ</w:t>
      </w:r>
      <w:r w:rsidRPr="00257575">
        <w:rPr>
          <w:cs/>
        </w:rPr>
        <w:tab/>
        <w:t>11</w:t>
      </w:r>
    </w:p>
    <w:p w14:paraId="5E534C34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3.1 ...................................</w:t>
      </w:r>
      <w:r w:rsidRPr="00257575">
        <w:rPr>
          <w:cs/>
        </w:rPr>
        <w:tab/>
        <w:t>11</w:t>
      </w:r>
    </w:p>
    <w:p w14:paraId="3C9F5BEE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3.2 .....................................................</w:t>
      </w:r>
      <w:r w:rsidRPr="00257575">
        <w:rPr>
          <w:cs/>
        </w:rPr>
        <w:tab/>
        <w:t>12</w:t>
      </w:r>
    </w:p>
    <w:p w14:paraId="489688A9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3.3 ........................................</w:t>
      </w:r>
      <w:r w:rsidRPr="00257575">
        <w:rPr>
          <w:cs/>
        </w:rPr>
        <w:tab/>
        <w:t>13</w:t>
      </w:r>
    </w:p>
    <w:p w14:paraId="52059502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>บทที่ 4</w:t>
      </w:r>
      <w:r w:rsidRPr="00257575">
        <w:rPr>
          <w:cs/>
        </w:rPr>
        <w:tab/>
        <w:t>ผลการดำเนินการ</w:t>
      </w:r>
      <w:r w:rsidRPr="00257575">
        <w:rPr>
          <w:cs/>
        </w:rPr>
        <w:tab/>
        <w:t>40</w:t>
      </w:r>
    </w:p>
    <w:p w14:paraId="3B3250DB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4.1 ...................................................</w:t>
      </w:r>
      <w:r w:rsidRPr="00257575">
        <w:rPr>
          <w:cs/>
        </w:rPr>
        <w:tab/>
        <w:t>40</w:t>
      </w:r>
    </w:p>
    <w:p w14:paraId="1454C750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4.2 ......................................................</w:t>
      </w:r>
      <w:r w:rsidRPr="00257575">
        <w:rPr>
          <w:cs/>
        </w:rPr>
        <w:tab/>
        <w:t>41</w:t>
      </w:r>
    </w:p>
    <w:p w14:paraId="136F152B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4.3 ........................................................</w:t>
      </w:r>
      <w:r w:rsidRPr="00257575">
        <w:rPr>
          <w:cs/>
        </w:rPr>
        <w:tab/>
        <w:t>42</w:t>
      </w:r>
    </w:p>
    <w:p w14:paraId="278BC294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>บทที่ 5</w:t>
      </w:r>
      <w:r w:rsidRPr="00257575">
        <w:rPr>
          <w:cs/>
        </w:rPr>
        <w:tab/>
        <w:t>สรุปผลและข้อเสนอแนะ</w:t>
      </w:r>
      <w:r w:rsidRPr="00257575">
        <w:rPr>
          <w:cs/>
        </w:rPr>
        <w:tab/>
        <w:t>50</w:t>
      </w:r>
    </w:p>
    <w:p w14:paraId="37B464D5" w14:textId="77777777" w:rsidR="008D6014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5.1 สรุปผลโครงงาน</w:t>
      </w:r>
      <w:r w:rsidRPr="00257575">
        <w:rPr>
          <w:cs/>
        </w:rPr>
        <w:tab/>
        <w:t>50</w:t>
      </w:r>
    </w:p>
    <w:p w14:paraId="1E8D1AA5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5.2 ข้อจำกัดของโครงงาน</w:t>
      </w:r>
      <w:r w:rsidRPr="00257575">
        <w:rPr>
          <w:cs/>
        </w:rPr>
        <w:tab/>
        <w:t>52</w:t>
      </w:r>
    </w:p>
    <w:p w14:paraId="2643E88F" w14:textId="77777777" w:rsidR="008D6014" w:rsidRPr="00257575" w:rsidRDefault="008D6014" w:rsidP="008D601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lastRenderedPageBreak/>
        <w:tab/>
        <w:t>5.3 ข้อเสนอแนะ</w:t>
      </w:r>
      <w:r w:rsidRPr="00257575">
        <w:rPr>
          <w:cs/>
        </w:rPr>
        <w:tab/>
        <w:t>60</w:t>
      </w:r>
    </w:p>
    <w:p w14:paraId="163D8DC5" w14:textId="77777777" w:rsidR="008D6014" w:rsidRDefault="008D6014" w:rsidP="008D6014">
      <w:pPr>
        <w:tabs>
          <w:tab w:val="left" w:pos="720"/>
          <w:tab w:val="right" w:pos="9360"/>
        </w:tabs>
        <w:spacing w:line="240" w:lineRule="auto"/>
      </w:pPr>
      <w:r>
        <w:rPr>
          <w:cs/>
        </w:rPr>
        <w:t>บรรณานุกรม</w:t>
      </w:r>
      <w:r>
        <w:tab/>
        <w:t>61</w:t>
      </w:r>
    </w:p>
    <w:p w14:paraId="52746D8C" w14:textId="77777777" w:rsidR="00A27884" w:rsidRDefault="00A27884" w:rsidP="008D6014">
      <w:pPr>
        <w:tabs>
          <w:tab w:val="left" w:pos="720"/>
          <w:tab w:val="right" w:pos="9360"/>
        </w:tabs>
        <w:spacing w:line="240" w:lineRule="auto"/>
        <w:rPr>
          <w:cs/>
        </w:rPr>
      </w:pPr>
      <w:r>
        <w:rPr>
          <w:cs/>
        </w:rPr>
        <w:br w:type="page"/>
      </w:r>
    </w:p>
    <w:p w14:paraId="579B696D" w14:textId="77777777" w:rsidR="008D6014" w:rsidRPr="00575960" w:rsidRDefault="008D6014" w:rsidP="008D6014">
      <w:pPr>
        <w:spacing w:line="240" w:lineRule="auto"/>
        <w:jc w:val="center"/>
        <w:rPr>
          <w:b/>
          <w:bCs/>
          <w:sz w:val="40"/>
          <w:szCs w:val="40"/>
        </w:rPr>
      </w:pPr>
      <w:r w:rsidRPr="00575960">
        <w:rPr>
          <w:rFonts w:hint="cs"/>
          <w:b/>
          <w:bCs/>
          <w:sz w:val="40"/>
          <w:szCs w:val="40"/>
          <w:cs/>
        </w:rPr>
        <w:lastRenderedPageBreak/>
        <w:t>สารบัญ (ต่อ)</w:t>
      </w:r>
    </w:p>
    <w:p w14:paraId="00286513" w14:textId="77777777" w:rsidR="008D6014" w:rsidRPr="00257575" w:rsidRDefault="008D6014" w:rsidP="008D6014">
      <w:pPr>
        <w:spacing w:line="240" w:lineRule="auto"/>
        <w:jc w:val="center"/>
      </w:pPr>
    </w:p>
    <w:p w14:paraId="28BA41A7" w14:textId="77777777" w:rsidR="008D6014" w:rsidRDefault="008D6014" w:rsidP="008D6014">
      <w:pPr>
        <w:spacing w:line="240" w:lineRule="auto"/>
        <w:jc w:val="right"/>
        <w:rPr>
          <w:b/>
          <w:bCs/>
        </w:rPr>
      </w:pPr>
      <w:r w:rsidRPr="00257575">
        <w:rPr>
          <w:rFonts w:hint="cs"/>
          <w:b/>
          <w:bCs/>
          <w:cs/>
        </w:rPr>
        <w:t>หน้า</w:t>
      </w:r>
    </w:p>
    <w:p w14:paraId="0C755C8B" w14:textId="77777777" w:rsidR="00A27884" w:rsidRPr="00257575" w:rsidRDefault="00A27884" w:rsidP="00A2788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>ภาคผนวก</w:t>
      </w:r>
    </w:p>
    <w:p w14:paraId="0D6BFD31" w14:textId="77777777" w:rsidR="00A27884" w:rsidRPr="00257575" w:rsidRDefault="00A27884" w:rsidP="00A2788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ภาคผนวก ก ....................................</w:t>
      </w:r>
      <w:r w:rsidRPr="00257575">
        <w:rPr>
          <w:cs/>
        </w:rPr>
        <w:tab/>
        <w:t>100</w:t>
      </w:r>
    </w:p>
    <w:p w14:paraId="02DCF93A" w14:textId="77777777" w:rsidR="00A27884" w:rsidRPr="00257575" w:rsidRDefault="00A27884" w:rsidP="00A2788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ภาคผนวก ข ..........</w:t>
      </w:r>
      <w:r>
        <w:rPr>
          <w:cs/>
        </w:rPr>
        <w:t>............................</w:t>
      </w:r>
      <w:r>
        <w:rPr>
          <w:cs/>
        </w:rPr>
        <w:tab/>
      </w:r>
      <w:r>
        <w:t>120</w:t>
      </w:r>
    </w:p>
    <w:p w14:paraId="7251D0ED" w14:textId="77777777" w:rsidR="00A27884" w:rsidRPr="00257575" w:rsidRDefault="00A27884" w:rsidP="00A27884">
      <w:pPr>
        <w:tabs>
          <w:tab w:val="left" w:pos="720"/>
          <w:tab w:val="right" w:pos="9360"/>
        </w:tabs>
        <w:spacing w:line="240" w:lineRule="auto"/>
      </w:pPr>
      <w:r w:rsidRPr="00257575">
        <w:rPr>
          <w:cs/>
        </w:rPr>
        <w:tab/>
        <w:t>ภาคผนวก</w:t>
      </w:r>
      <w:r>
        <w:rPr>
          <w:cs/>
        </w:rPr>
        <w:t xml:space="preserve"> ค .........................</w:t>
      </w:r>
      <w:r>
        <w:rPr>
          <w:cs/>
        </w:rPr>
        <w:tab/>
      </w:r>
      <w:r>
        <w:t>130</w:t>
      </w:r>
    </w:p>
    <w:p w14:paraId="47C91068" w14:textId="77777777" w:rsidR="008D6014" w:rsidRDefault="00851CAA" w:rsidP="008D6014">
      <w:pPr>
        <w:tabs>
          <w:tab w:val="left" w:pos="720"/>
          <w:tab w:val="right" w:pos="9360"/>
        </w:tabs>
        <w:spacing w:line="240" w:lineRule="auto"/>
      </w:pPr>
      <w:r>
        <w:rPr>
          <w:cs/>
        </w:rPr>
        <w:t>ประวัติผู้จัดทำ</w:t>
      </w:r>
      <w:r w:rsidR="008D6014">
        <w:rPr>
          <w:cs/>
        </w:rPr>
        <w:tab/>
      </w:r>
      <w:r w:rsidR="008D6014">
        <w:t>140</w:t>
      </w:r>
    </w:p>
    <w:p w14:paraId="07873D60" w14:textId="77777777" w:rsidR="008D6014" w:rsidRDefault="008D6014" w:rsidP="008D6014">
      <w:pPr>
        <w:tabs>
          <w:tab w:val="left" w:pos="720"/>
          <w:tab w:val="right" w:pos="9360"/>
        </w:tabs>
        <w:spacing w:line="240" w:lineRule="auto"/>
      </w:pPr>
    </w:p>
    <w:p w14:paraId="6A4A4C50" w14:textId="77777777" w:rsidR="008D6014" w:rsidRDefault="008D6014" w:rsidP="008D6014">
      <w:pPr>
        <w:tabs>
          <w:tab w:val="left" w:pos="720"/>
          <w:tab w:val="right" w:pos="9360"/>
        </w:tabs>
        <w:spacing w:line="240" w:lineRule="auto"/>
      </w:pPr>
      <w:r>
        <w:br w:type="page"/>
      </w:r>
    </w:p>
    <w:p w14:paraId="3F5E7AFF" w14:textId="77777777" w:rsidR="008D6014" w:rsidRPr="00575960" w:rsidRDefault="008D6014" w:rsidP="00F77B8A">
      <w:pPr>
        <w:pStyle w:val="Heading1"/>
        <w:rPr>
          <w:cs/>
        </w:rPr>
      </w:pPr>
      <w:r w:rsidRPr="00575960">
        <w:rPr>
          <w:rFonts w:hint="cs"/>
          <w:cs/>
        </w:rPr>
        <w:lastRenderedPageBreak/>
        <w:t>สารบัญตาราง</w:t>
      </w:r>
    </w:p>
    <w:p w14:paraId="26A14BA0" w14:textId="77777777" w:rsidR="008D6014" w:rsidRPr="00257575" w:rsidRDefault="008D6014" w:rsidP="008D6014">
      <w:pPr>
        <w:spacing w:line="240" w:lineRule="auto"/>
        <w:jc w:val="center"/>
      </w:pPr>
    </w:p>
    <w:p w14:paraId="14DEFB71" w14:textId="77777777" w:rsidR="008D6014" w:rsidRDefault="008D6014" w:rsidP="008D6014">
      <w:pPr>
        <w:tabs>
          <w:tab w:val="right" w:pos="8280"/>
        </w:tabs>
        <w:spacing w:line="240" w:lineRule="auto"/>
        <w:rPr>
          <w:b/>
          <w:bCs/>
        </w:rPr>
      </w:pPr>
      <w:r>
        <w:rPr>
          <w:rFonts w:hint="cs"/>
          <w:b/>
          <w:bCs/>
          <w:cs/>
        </w:rPr>
        <w:t>ตารางที่</w:t>
      </w:r>
      <w:r>
        <w:rPr>
          <w:b/>
          <w:bCs/>
          <w:cs/>
        </w:rPr>
        <w:tab/>
      </w:r>
      <w:r w:rsidRPr="00257575">
        <w:rPr>
          <w:rFonts w:hint="cs"/>
          <w:b/>
          <w:bCs/>
          <w:cs/>
        </w:rPr>
        <w:t>หน้า</w:t>
      </w:r>
    </w:p>
    <w:p w14:paraId="4960C803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1.1</w:t>
      </w:r>
      <w:r w:rsidRPr="00102BFC">
        <w:rPr>
          <w:cs/>
        </w:rPr>
        <w:tab/>
        <w:t>กกกกกกกกกกกกกกกก</w:t>
      </w:r>
      <w:r w:rsidRPr="00102BFC">
        <w:rPr>
          <w:cs/>
        </w:rPr>
        <w:tab/>
        <w:t>9</w:t>
      </w:r>
    </w:p>
    <w:p w14:paraId="20E5EA24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1.2</w:t>
      </w:r>
      <w:r w:rsidRPr="00102BFC">
        <w:rPr>
          <w:cs/>
        </w:rPr>
        <w:tab/>
        <w:t>ขขขขขขขขขขขขข</w:t>
      </w:r>
      <w:r w:rsidRPr="00102BFC">
        <w:rPr>
          <w:cs/>
        </w:rPr>
        <w:tab/>
        <w:t>9</w:t>
      </w:r>
    </w:p>
    <w:p w14:paraId="2F5432C2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2.1</w:t>
      </w:r>
      <w:r w:rsidRPr="00102BFC">
        <w:rPr>
          <w:cs/>
        </w:rPr>
        <w:tab/>
        <w:t>คคคคคคคคคค</w:t>
      </w:r>
      <w:r w:rsidRPr="00102BFC">
        <w:rPr>
          <w:cs/>
        </w:rPr>
        <w:tab/>
        <w:t>99</w:t>
      </w:r>
    </w:p>
    <w:p w14:paraId="4C2C017C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2.2</w:t>
      </w:r>
      <w:r w:rsidRPr="00102BFC">
        <w:rPr>
          <w:cs/>
        </w:rPr>
        <w:tab/>
        <w:t>คคคคคคคคคค</w:t>
      </w:r>
      <w:r w:rsidRPr="00102BFC">
        <w:rPr>
          <w:cs/>
        </w:rPr>
        <w:tab/>
        <w:t>99</w:t>
      </w:r>
    </w:p>
    <w:p w14:paraId="4F41D70D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2.3</w:t>
      </w:r>
      <w:r w:rsidRPr="00102BFC">
        <w:rPr>
          <w:cs/>
        </w:rPr>
        <w:tab/>
        <w:t>คคคคคคคคคค</w:t>
      </w:r>
      <w:r w:rsidRPr="00102BFC">
        <w:rPr>
          <w:cs/>
        </w:rPr>
        <w:tab/>
        <w:t>99</w:t>
      </w:r>
    </w:p>
    <w:p w14:paraId="2BE3E1DE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2.4</w:t>
      </w:r>
      <w:r w:rsidRPr="00102BFC">
        <w:rPr>
          <w:cs/>
        </w:rPr>
        <w:tab/>
        <w:t>คคคคคคคคคค</w:t>
      </w:r>
      <w:r w:rsidRPr="00102BFC">
        <w:rPr>
          <w:cs/>
        </w:rPr>
        <w:tab/>
        <w:t>99</w:t>
      </w:r>
    </w:p>
    <w:p w14:paraId="605CDAD0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2.5</w:t>
      </w:r>
      <w:r w:rsidRPr="00102BFC">
        <w:rPr>
          <w:cs/>
        </w:rPr>
        <w:tab/>
        <w:t>คคคคคคคคคค</w:t>
      </w:r>
      <w:r w:rsidRPr="00102BFC">
        <w:rPr>
          <w:cs/>
        </w:rPr>
        <w:tab/>
        <w:t>99</w:t>
      </w:r>
    </w:p>
    <w:p w14:paraId="65433D3E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2.6</w:t>
      </w:r>
      <w:r w:rsidRPr="00102BFC">
        <w:rPr>
          <w:cs/>
        </w:rPr>
        <w:tab/>
        <w:t>คคคคคคคคคค</w:t>
      </w:r>
      <w:r w:rsidRPr="00102BFC">
        <w:rPr>
          <w:cs/>
        </w:rPr>
        <w:tab/>
        <w:t>99</w:t>
      </w:r>
    </w:p>
    <w:p w14:paraId="5F917200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2.7</w:t>
      </w:r>
      <w:r w:rsidRPr="00102BFC">
        <w:rPr>
          <w:cs/>
        </w:rPr>
        <w:tab/>
        <w:t>คคคคคคคคคค</w:t>
      </w:r>
      <w:r w:rsidRPr="00102BFC">
        <w:rPr>
          <w:cs/>
        </w:rPr>
        <w:tab/>
        <w:t>99</w:t>
      </w:r>
    </w:p>
    <w:p w14:paraId="69CF5B37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2.8</w:t>
      </w:r>
      <w:r w:rsidRPr="00102BFC">
        <w:rPr>
          <w:cs/>
        </w:rPr>
        <w:tab/>
        <w:t>คคคคคคคคคค</w:t>
      </w:r>
      <w:r w:rsidRPr="00102BFC">
        <w:rPr>
          <w:cs/>
        </w:rPr>
        <w:tab/>
        <w:t>99</w:t>
      </w:r>
    </w:p>
    <w:p w14:paraId="52EB386D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2.9</w:t>
      </w:r>
      <w:r w:rsidRPr="00102BFC">
        <w:rPr>
          <w:cs/>
        </w:rPr>
        <w:tab/>
        <w:t>คคคคคคคคคค</w:t>
      </w:r>
      <w:r w:rsidRPr="00102BFC">
        <w:rPr>
          <w:cs/>
        </w:rPr>
        <w:tab/>
        <w:t>99</w:t>
      </w:r>
    </w:p>
    <w:p w14:paraId="24E09992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2.10</w:t>
      </w:r>
      <w:r w:rsidRPr="00102BFC">
        <w:rPr>
          <w:cs/>
        </w:rPr>
        <w:tab/>
        <w:t>งงงงงงงงงงงงงง</w:t>
      </w:r>
      <w:r w:rsidRPr="00102BFC">
        <w:rPr>
          <w:cs/>
        </w:rPr>
        <w:tab/>
        <w:t>99</w:t>
      </w:r>
    </w:p>
    <w:p w14:paraId="57704610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2.11</w:t>
      </w:r>
      <w:r w:rsidRPr="00102BFC">
        <w:rPr>
          <w:cs/>
        </w:rPr>
        <w:tab/>
        <w:t>งงงงงงงงงงงงงง</w:t>
      </w:r>
      <w:r w:rsidRPr="00102BFC">
        <w:rPr>
          <w:cs/>
        </w:rPr>
        <w:tab/>
        <w:t>99</w:t>
      </w:r>
    </w:p>
    <w:p w14:paraId="093CAD5B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2.12</w:t>
      </w:r>
      <w:r w:rsidRPr="00102BFC">
        <w:rPr>
          <w:cs/>
        </w:rPr>
        <w:tab/>
        <w:t>งงงงงงงงงงงงงง</w:t>
      </w:r>
      <w:r w:rsidRPr="00102BFC">
        <w:rPr>
          <w:cs/>
        </w:rPr>
        <w:tab/>
        <w:t>99</w:t>
      </w:r>
    </w:p>
    <w:p w14:paraId="77D331DB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2.13</w:t>
      </w:r>
      <w:r w:rsidRPr="00102BFC">
        <w:rPr>
          <w:cs/>
        </w:rPr>
        <w:tab/>
        <w:t>งงงงงงงงงงงงงง</w:t>
      </w:r>
      <w:r w:rsidRPr="00102BFC">
        <w:rPr>
          <w:cs/>
        </w:rPr>
        <w:tab/>
        <w:t>99</w:t>
      </w:r>
    </w:p>
    <w:p w14:paraId="7C2C886E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2.14</w:t>
      </w:r>
      <w:r w:rsidRPr="00102BFC">
        <w:rPr>
          <w:cs/>
        </w:rPr>
        <w:tab/>
        <w:t>งงงงงงงงงงงงงง</w:t>
      </w:r>
      <w:r w:rsidRPr="00102BFC">
        <w:rPr>
          <w:cs/>
        </w:rPr>
        <w:tab/>
        <w:t>99</w:t>
      </w:r>
    </w:p>
    <w:p w14:paraId="537AD720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2.15</w:t>
      </w:r>
      <w:r w:rsidRPr="00102BFC">
        <w:rPr>
          <w:cs/>
        </w:rPr>
        <w:tab/>
        <w:t>งงงงงงงงงงงงงง</w:t>
      </w:r>
      <w:r w:rsidRPr="00102BFC">
        <w:rPr>
          <w:cs/>
        </w:rPr>
        <w:tab/>
        <w:t>99</w:t>
      </w:r>
    </w:p>
    <w:p w14:paraId="2A9BC782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2.16</w:t>
      </w:r>
      <w:r w:rsidRPr="00102BFC">
        <w:rPr>
          <w:cs/>
        </w:rPr>
        <w:tab/>
        <w:t>งงงงงงงงงงงงงง</w:t>
      </w:r>
      <w:r w:rsidRPr="00102BFC">
        <w:rPr>
          <w:cs/>
        </w:rPr>
        <w:tab/>
        <w:t>99</w:t>
      </w:r>
    </w:p>
    <w:p w14:paraId="35419ABF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2.17</w:t>
      </w:r>
      <w:r w:rsidRPr="00102BFC">
        <w:rPr>
          <w:cs/>
        </w:rPr>
        <w:tab/>
        <w:t>งงงงงงงงงงงงงง</w:t>
      </w:r>
      <w:r w:rsidRPr="00102BFC">
        <w:rPr>
          <w:cs/>
        </w:rPr>
        <w:tab/>
        <w:t>99</w:t>
      </w:r>
    </w:p>
    <w:p w14:paraId="30DA6708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2.18</w:t>
      </w:r>
      <w:r w:rsidRPr="00102BFC">
        <w:rPr>
          <w:cs/>
        </w:rPr>
        <w:tab/>
        <w:t>งงงงงงงงงงงงงง</w:t>
      </w:r>
      <w:r w:rsidRPr="00102BFC">
        <w:rPr>
          <w:cs/>
        </w:rPr>
        <w:tab/>
        <w:t>99</w:t>
      </w:r>
    </w:p>
    <w:p w14:paraId="45AF68FC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2.19</w:t>
      </w:r>
      <w:r w:rsidRPr="00102BFC">
        <w:rPr>
          <w:cs/>
        </w:rPr>
        <w:tab/>
        <w:t>งงงงงงงงงงงงงง</w:t>
      </w:r>
      <w:r w:rsidRPr="00102BFC">
        <w:rPr>
          <w:cs/>
        </w:rPr>
        <w:tab/>
        <w:t>99</w:t>
      </w:r>
    </w:p>
    <w:p w14:paraId="755B6588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2.20</w:t>
      </w:r>
      <w:r w:rsidRPr="00102BFC">
        <w:rPr>
          <w:cs/>
        </w:rPr>
        <w:tab/>
        <w:t>จจจจจจจจจจจจจจจจจจจจจจจจจจจจจจจจจจจจจจจจจจจจจจจจจจจจจจจจจจจจจจ</w:t>
      </w:r>
      <w:r w:rsidRPr="00102BFC">
        <w:rPr>
          <w:cs/>
        </w:rPr>
        <w:tab/>
        <w:t>99</w:t>
      </w:r>
    </w:p>
    <w:p w14:paraId="4E531861" w14:textId="77777777" w:rsidR="008D6014" w:rsidRPr="00102BFC" w:rsidRDefault="004D472C" w:rsidP="004D472C">
      <w:pPr>
        <w:tabs>
          <w:tab w:val="left" w:pos="540"/>
          <w:tab w:val="right" w:pos="8280"/>
        </w:tabs>
        <w:spacing w:line="240" w:lineRule="auto"/>
      </w:pPr>
      <w:r>
        <w:rPr>
          <w:cs/>
        </w:rPr>
        <w:tab/>
      </w:r>
      <w:r w:rsidR="008D6014" w:rsidRPr="00102BFC">
        <w:rPr>
          <w:cs/>
        </w:rPr>
        <w:t>จจจจจจจจจจจจจจจจจจจจจจจจจ</w:t>
      </w:r>
    </w:p>
    <w:p w14:paraId="64DB1262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2.21</w:t>
      </w:r>
      <w:r w:rsidRPr="00102BFC">
        <w:rPr>
          <w:cs/>
        </w:rPr>
        <w:tab/>
        <w:t>จจจจจจจจจจจจจจจจจจจจจจจจจจจจจจจจจจจจจจจจจจจจจจจจจจจจจจจจจจจจจจ</w:t>
      </w:r>
      <w:r w:rsidRPr="00102BFC">
        <w:rPr>
          <w:cs/>
        </w:rPr>
        <w:tab/>
        <w:t>999</w:t>
      </w:r>
    </w:p>
    <w:p w14:paraId="435D2EF0" w14:textId="77777777" w:rsidR="008D6014" w:rsidRPr="00102BFC" w:rsidRDefault="004D472C" w:rsidP="004D472C">
      <w:pPr>
        <w:tabs>
          <w:tab w:val="left" w:pos="540"/>
          <w:tab w:val="right" w:pos="8280"/>
        </w:tabs>
        <w:spacing w:line="240" w:lineRule="auto"/>
      </w:pPr>
      <w:r>
        <w:rPr>
          <w:cs/>
        </w:rPr>
        <w:tab/>
      </w:r>
      <w:r w:rsidR="008D6014" w:rsidRPr="00102BFC">
        <w:rPr>
          <w:cs/>
        </w:rPr>
        <w:t>จจจจจจจจจจจจจจจจจจจจจจจจจ</w:t>
      </w:r>
    </w:p>
    <w:p w14:paraId="68DE9842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2.22</w:t>
      </w:r>
      <w:r w:rsidRPr="00102BFC">
        <w:rPr>
          <w:cs/>
        </w:rPr>
        <w:tab/>
        <w:t>ฉฉฉฉฉฉฉฉฉฉฉฉฉฉฉฉฉฉฉฉฉฉฉฉฉฉฉฉฉ</w:t>
      </w:r>
      <w:r w:rsidRPr="00102BFC">
        <w:rPr>
          <w:cs/>
        </w:rPr>
        <w:tab/>
        <w:t>999</w:t>
      </w:r>
    </w:p>
    <w:p w14:paraId="3E840B78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2.23</w:t>
      </w:r>
      <w:r w:rsidRPr="00102BFC">
        <w:rPr>
          <w:cs/>
        </w:rPr>
        <w:tab/>
        <w:t>ฉฉฉฉฉฉฉฉฉฉฉฉฉฉฉฉฉฉฉฉฉฉฉฉฉฉฉฉฉ</w:t>
      </w:r>
      <w:r w:rsidRPr="00102BFC">
        <w:rPr>
          <w:cs/>
        </w:rPr>
        <w:tab/>
        <w:t>999</w:t>
      </w:r>
    </w:p>
    <w:p w14:paraId="6AB8DF38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3.1</w:t>
      </w:r>
      <w:r w:rsidRPr="00102BFC">
        <w:rPr>
          <w:cs/>
        </w:rPr>
        <w:tab/>
        <w:t>ฉฉฉฉฉฉฉฉฉฉฉฉฉฉฉฉฉฉฉฉฉฉฉฉฉฉฉฉฉ</w:t>
      </w:r>
      <w:r w:rsidRPr="00102BFC">
        <w:rPr>
          <w:cs/>
        </w:rPr>
        <w:tab/>
        <w:t>999</w:t>
      </w:r>
    </w:p>
    <w:p w14:paraId="5158655F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lastRenderedPageBreak/>
        <w:t>ก-1</w:t>
      </w:r>
      <w:r w:rsidRPr="00102BFC">
        <w:rPr>
          <w:cs/>
        </w:rPr>
        <w:tab/>
        <w:t>ชชชชชชชชชชชชชชชชชชชชชชช</w:t>
      </w:r>
      <w:r w:rsidRPr="00102BFC">
        <w:rPr>
          <w:cs/>
        </w:rPr>
        <w:tab/>
        <w:t>999</w:t>
      </w:r>
    </w:p>
    <w:p w14:paraId="4735DB48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ก-2</w:t>
      </w:r>
      <w:r w:rsidRPr="00102BFC">
        <w:rPr>
          <w:cs/>
        </w:rPr>
        <w:tab/>
        <w:t>ชชชชชชชชชชชชชชชชชชชชชชชชชช</w:t>
      </w:r>
      <w:r w:rsidRPr="00102BFC">
        <w:rPr>
          <w:cs/>
        </w:rPr>
        <w:tab/>
        <w:t>999</w:t>
      </w:r>
    </w:p>
    <w:p w14:paraId="782A36F7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ข-1</w:t>
      </w:r>
      <w:r w:rsidRPr="00102BFC">
        <w:rPr>
          <w:cs/>
        </w:rPr>
        <w:tab/>
        <w:t>ชชชชชชชชชชชชชชชชชชช</w:t>
      </w:r>
      <w:r w:rsidRPr="00102BFC">
        <w:rPr>
          <w:cs/>
        </w:rPr>
        <w:tab/>
        <w:t>999</w:t>
      </w:r>
    </w:p>
    <w:p w14:paraId="068B8B75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ข-2</w:t>
      </w:r>
      <w:r w:rsidRPr="00102BFC">
        <w:rPr>
          <w:cs/>
        </w:rPr>
        <w:tab/>
        <w:t>ชชชชชชชชชชชชชชชชช</w:t>
      </w:r>
      <w:r w:rsidRPr="00102BFC">
        <w:rPr>
          <w:cs/>
        </w:rPr>
        <w:tab/>
        <w:t>999</w:t>
      </w:r>
    </w:p>
    <w:p w14:paraId="3271C65F" w14:textId="77777777" w:rsidR="008D6014" w:rsidRDefault="008D6014" w:rsidP="008D6014">
      <w:pPr>
        <w:tabs>
          <w:tab w:val="left" w:pos="540"/>
          <w:tab w:val="right" w:pos="8280"/>
        </w:tabs>
        <w:spacing w:line="240" w:lineRule="auto"/>
      </w:pPr>
      <w:r w:rsidRPr="00102BFC">
        <w:rPr>
          <w:cs/>
        </w:rPr>
        <w:t>ข-3</w:t>
      </w:r>
      <w:r w:rsidRPr="00102BFC">
        <w:rPr>
          <w:cs/>
        </w:rPr>
        <w:tab/>
        <w:t>ชชชชชชชชชชชชชชชชชชชชช</w:t>
      </w:r>
      <w:r w:rsidRPr="00102BFC">
        <w:rPr>
          <w:cs/>
        </w:rPr>
        <w:tab/>
        <w:t>999</w:t>
      </w:r>
    </w:p>
    <w:p w14:paraId="51D3ED32" w14:textId="77777777" w:rsidR="008D6014" w:rsidRPr="00575960" w:rsidRDefault="008D6014" w:rsidP="00F77B8A">
      <w:pPr>
        <w:pStyle w:val="Heading1"/>
        <w:rPr>
          <w:cs/>
        </w:rPr>
      </w:pPr>
      <w:r w:rsidRPr="00575960">
        <w:rPr>
          <w:rFonts w:hint="cs"/>
          <w:cs/>
        </w:rPr>
        <w:t>สารบัญตาราง (ต่อ)</w:t>
      </w:r>
    </w:p>
    <w:p w14:paraId="4A3F8A54" w14:textId="77777777" w:rsidR="008D6014" w:rsidRPr="00257575" w:rsidRDefault="008D6014" w:rsidP="008D6014">
      <w:pPr>
        <w:spacing w:line="240" w:lineRule="auto"/>
        <w:jc w:val="center"/>
      </w:pPr>
    </w:p>
    <w:p w14:paraId="02AA9954" w14:textId="77777777" w:rsidR="008D6014" w:rsidRDefault="008D6014" w:rsidP="008D6014">
      <w:pPr>
        <w:tabs>
          <w:tab w:val="right" w:pos="8280"/>
        </w:tabs>
        <w:spacing w:line="240" w:lineRule="auto"/>
        <w:rPr>
          <w:b/>
          <w:bCs/>
        </w:rPr>
      </w:pPr>
      <w:r>
        <w:rPr>
          <w:rFonts w:hint="cs"/>
          <w:b/>
          <w:bCs/>
          <w:cs/>
        </w:rPr>
        <w:t>ตารางที่</w:t>
      </w:r>
      <w:r>
        <w:rPr>
          <w:b/>
          <w:bCs/>
          <w:cs/>
        </w:rPr>
        <w:tab/>
      </w:r>
      <w:r w:rsidRPr="00257575">
        <w:rPr>
          <w:rFonts w:hint="cs"/>
          <w:b/>
          <w:bCs/>
          <w:cs/>
        </w:rPr>
        <w:t>หน้า</w:t>
      </w:r>
    </w:p>
    <w:p w14:paraId="65C8D2B3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>
        <w:rPr>
          <w:cs/>
        </w:rPr>
        <w:t>ค</w:t>
      </w:r>
      <w:r w:rsidRPr="00102BFC">
        <w:rPr>
          <w:cs/>
        </w:rPr>
        <w:t>-1</w:t>
      </w:r>
      <w:r w:rsidRPr="00102BFC">
        <w:rPr>
          <w:cs/>
        </w:rPr>
        <w:tab/>
        <w:t>ชชชชชชชชชชชชชชชชชชชชชชช</w:t>
      </w:r>
      <w:r w:rsidRPr="00102BFC">
        <w:rPr>
          <w:cs/>
        </w:rPr>
        <w:tab/>
        <w:t>999</w:t>
      </w:r>
    </w:p>
    <w:p w14:paraId="64481D28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>
        <w:rPr>
          <w:cs/>
        </w:rPr>
        <w:t>ค</w:t>
      </w:r>
      <w:r w:rsidRPr="00102BFC">
        <w:rPr>
          <w:cs/>
        </w:rPr>
        <w:t>-2</w:t>
      </w:r>
      <w:r w:rsidRPr="00102BFC">
        <w:rPr>
          <w:cs/>
        </w:rPr>
        <w:tab/>
        <w:t>ชชชชชชชชชชชชชชชชชชชชชชชชชช</w:t>
      </w:r>
      <w:r w:rsidRPr="00102BFC">
        <w:rPr>
          <w:cs/>
        </w:rPr>
        <w:tab/>
        <w:t>999</w:t>
      </w:r>
    </w:p>
    <w:p w14:paraId="3D93693D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>
        <w:rPr>
          <w:rFonts w:hint="cs"/>
          <w:cs/>
        </w:rPr>
        <w:t>ง</w:t>
      </w:r>
      <w:r w:rsidRPr="00102BFC">
        <w:rPr>
          <w:cs/>
        </w:rPr>
        <w:t>-1</w:t>
      </w:r>
      <w:r w:rsidRPr="00102BFC">
        <w:rPr>
          <w:cs/>
        </w:rPr>
        <w:tab/>
        <w:t>ชชชชชชชชชชชชชชชชชชช</w:t>
      </w:r>
      <w:r w:rsidRPr="00102BFC">
        <w:rPr>
          <w:cs/>
        </w:rPr>
        <w:tab/>
        <w:t>999</w:t>
      </w:r>
    </w:p>
    <w:p w14:paraId="5B391D9A" w14:textId="77777777" w:rsidR="008D6014" w:rsidRPr="00102BFC" w:rsidRDefault="008D6014" w:rsidP="008D6014">
      <w:pPr>
        <w:tabs>
          <w:tab w:val="left" w:pos="540"/>
          <w:tab w:val="right" w:pos="8280"/>
        </w:tabs>
        <w:spacing w:line="240" w:lineRule="auto"/>
      </w:pPr>
      <w:r>
        <w:rPr>
          <w:cs/>
        </w:rPr>
        <w:t>ง</w:t>
      </w:r>
      <w:r w:rsidRPr="00102BFC">
        <w:rPr>
          <w:cs/>
        </w:rPr>
        <w:t>-2</w:t>
      </w:r>
      <w:r w:rsidRPr="00102BFC">
        <w:rPr>
          <w:cs/>
        </w:rPr>
        <w:tab/>
        <w:t>ชชชชชชชชชชชชชชชชช</w:t>
      </w:r>
      <w:r w:rsidRPr="00102BFC">
        <w:rPr>
          <w:cs/>
        </w:rPr>
        <w:tab/>
        <w:t>999</w:t>
      </w:r>
    </w:p>
    <w:p w14:paraId="393191FC" w14:textId="77777777" w:rsidR="008D6014" w:rsidRPr="00257575" w:rsidRDefault="008D6014" w:rsidP="008D6014">
      <w:pPr>
        <w:tabs>
          <w:tab w:val="left" w:pos="540"/>
          <w:tab w:val="right" w:pos="8280"/>
        </w:tabs>
        <w:spacing w:line="240" w:lineRule="auto"/>
      </w:pPr>
      <w:r>
        <w:rPr>
          <w:cs/>
        </w:rPr>
        <w:t>ง</w:t>
      </w:r>
      <w:r w:rsidRPr="00102BFC">
        <w:rPr>
          <w:cs/>
        </w:rPr>
        <w:t>-3</w:t>
      </w:r>
      <w:r w:rsidRPr="00102BFC">
        <w:rPr>
          <w:cs/>
        </w:rPr>
        <w:tab/>
        <w:t>ชชชชชชชชชชชชชชชชชชชชช</w:t>
      </w:r>
      <w:r w:rsidRPr="00102BFC">
        <w:rPr>
          <w:cs/>
        </w:rPr>
        <w:tab/>
        <w:t>999</w:t>
      </w:r>
    </w:p>
    <w:p w14:paraId="3DBA3FBF" w14:textId="77777777" w:rsidR="008D6014" w:rsidRDefault="008D6014" w:rsidP="008D6014">
      <w:pPr>
        <w:tabs>
          <w:tab w:val="left" w:pos="540"/>
          <w:tab w:val="right" w:pos="8280"/>
        </w:tabs>
        <w:spacing w:line="240" w:lineRule="auto"/>
      </w:pPr>
    </w:p>
    <w:p w14:paraId="2D2C5C01" w14:textId="77777777" w:rsidR="008D6014" w:rsidRDefault="008D6014" w:rsidP="008D6014">
      <w:pPr>
        <w:tabs>
          <w:tab w:val="left" w:pos="540"/>
          <w:tab w:val="right" w:pos="9360"/>
        </w:tabs>
        <w:spacing w:line="240" w:lineRule="auto"/>
        <w:rPr>
          <w:cs/>
        </w:rPr>
      </w:pPr>
      <w:r>
        <w:rPr>
          <w:cs/>
        </w:rPr>
        <w:br w:type="page"/>
      </w:r>
    </w:p>
    <w:p w14:paraId="19D24F22" w14:textId="77777777" w:rsidR="008D6014" w:rsidRPr="00575960" w:rsidRDefault="008D6014" w:rsidP="00F77B8A">
      <w:pPr>
        <w:pStyle w:val="Heading1"/>
        <w:rPr>
          <w:cs/>
        </w:rPr>
      </w:pPr>
      <w:r w:rsidRPr="00575960">
        <w:rPr>
          <w:rFonts w:hint="cs"/>
          <w:cs/>
        </w:rPr>
        <w:lastRenderedPageBreak/>
        <w:t>สารบัญภาพ</w:t>
      </w:r>
    </w:p>
    <w:p w14:paraId="34328ABE" w14:textId="77777777" w:rsidR="008D6014" w:rsidRPr="00257575" w:rsidRDefault="008D6014" w:rsidP="008D6014">
      <w:pPr>
        <w:spacing w:line="240" w:lineRule="auto"/>
        <w:jc w:val="center"/>
      </w:pPr>
    </w:p>
    <w:p w14:paraId="12016821" w14:textId="77777777" w:rsidR="008D6014" w:rsidRDefault="008D6014" w:rsidP="008D6014">
      <w:pPr>
        <w:tabs>
          <w:tab w:val="right" w:pos="8280"/>
        </w:tabs>
        <w:spacing w:line="240" w:lineRule="auto"/>
        <w:rPr>
          <w:b/>
          <w:bCs/>
        </w:rPr>
      </w:pPr>
      <w:r>
        <w:rPr>
          <w:rFonts w:hint="cs"/>
          <w:b/>
          <w:bCs/>
          <w:cs/>
        </w:rPr>
        <w:t>ภาพที่</w:t>
      </w:r>
      <w:r>
        <w:rPr>
          <w:b/>
          <w:bCs/>
          <w:cs/>
        </w:rPr>
        <w:tab/>
      </w:r>
      <w:r w:rsidRPr="00257575">
        <w:rPr>
          <w:rFonts w:hint="cs"/>
          <w:b/>
          <w:bCs/>
          <w:cs/>
        </w:rPr>
        <w:t>หน้า</w:t>
      </w:r>
    </w:p>
    <w:p w14:paraId="5B0469F1" w14:textId="77777777" w:rsidR="008D6014" w:rsidRPr="004C526C" w:rsidRDefault="008D6014" w:rsidP="008D6014">
      <w:pPr>
        <w:tabs>
          <w:tab w:val="left" w:pos="540"/>
          <w:tab w:val="right" w:pos="9360"/>
        </w:tabs>
        <w:spacing w:line="240" w:lineRule="auto"/>
      </w:pPr>
      <w:r w:rsidRPr="004C526C">
        <w:rPr>
          <w:cs/>
        </w:rPr>
        <w:t>1.1</w:t>
      </w:r>
      <w:r w:rsidRPr="004C526C">
        <w:rPr>
          <w:cs/>
        </w:rPr>
        <w:tab/>
        <w:t>กกกกกกกกกกกกกกกก</w:t>
      </w:r>
      <w:r w:rsidRPr="004C526C">
        <w:rPr>
          <w:cs/>
        </w:rPr>
        <w:tab/>
        <w:t>9</w:t>
      </w:r>
    </w:p>
    <w:p w14:paraId="536125FB" w14:textId="77777777" w:rsidR="008D6014" w:rsidRPr="004C526C" w:rsidRDefault="008D6014" w:rsidP="008D6014">
      <w:pPr>
        <w:tabs>
          <w:tab w:val="left" w:pos="540"/>
          <w:tab w:val="right" w:pos="9360"/>
        </w:tabs>
        <w:spacing w:line="240" w:lineRule="auto"/>
      </w:pPr>
      <w:r w:rsidRPr="004C526C">
        <w:rPr>
          <w:cs/>
        </w:rPr>
        <w:t>2.1</w:t>
      </w:r>
      <w:r w:rsidRPr="004C526C">
        <w:rPr>
          <w:cs/>
        </w:rPr>
        <w:tab/>
        <w:t>ขขขขขขขขขขขขข</w:t>
      </w:r>
      <w:r w:rsidRPr="004C526C">
        <w:rPr>
          <w:cs/>
        </w:rPr>
        <w:tab/>
        <w:t>9</w:t>
      </w:r>
    </w:p>
    <w:p w14:paraId="50FAE972" w14:textId="77777777" w:rsidR="008D6014" w:rsidRPr="004C526C" w:rsidRDefault="008D6014" w:rsidP="008D6014">
      <w:pPr>
        <w:tabs>
          <w:tab w:val="left" w:pos="540"/>
          <w:tab w:val="right" w:pos="9360"/>
        </w:tabs>
        <w:spacing w:line="240" w:lineRule="auto"/>
      </w:pPr>
      <w:r w:rsidRPr="004C526C">
        <w:rPr>
          <w:cs/>
        </w:rPr>
        <w:t>2.2</w:t>
      </w:r>
      <w:r w:rsidRPr="004C526C">
        <w:rPr>
          <w:cs/>
        </w:rPr>
        <w:tab/>
        <w:t>คคคคคคคคคค</w:t>
      </w:r>
      <w:r w:rsidRPr="004C526C">
        <w:rPr>
          <w:cs/>
        </w:rPr>
        <w:tab/>
        <w:t>99</w:t>
      </w:r>
    </w:p>
    <w:p w14:paraId="44DA9D65" w14:textId="77777777" w:rsidR="008D6014" w:rsidRPr="004C526C" w:rsidRDefault="008D6014" w:rsidP="008D6014">
      <w:pPr>
        <w:tabs>
          <w:tab w:val="left" w:pos="540"/>
          <w:tab w:val="right" w:pos="9360"/>
        </w:tabs>
        <w:spacing w:line="240" w:lineRule="auto"/>
      </w:pPr>
      <w:r w:rsidRPr="004C526C">
        <w:rPr>
          <w:cs/>
        </w:rPr>
        <w:t>2.3</w:t>
      </w:r>
      <w:r w:rsidRPr="004C526C">
        <w:rPr>
          <w:cs/>
        </w:rPr>
        <w:tab/>
        <w:t>คคคคคคคคคค</w:t>
      </w:r>
      <w:r w:rsidRPr="004C526C">
        <w:rPr>
          <w:cs/>
        </w:rPr>
        <w:tab/>
        <w:t>99</w:t>
      </w:r>
    </w:p>
    <w:p w14:paraId="11D50383" w14:textId="77777777" w:rsidR="008D6014" w:rsidRPr="004C526C" w:rsidRDefault="008D6014" w:rsidP="008D6014">
      <w:pPr>
        <w:tabs>
          <w:tab w:val="left" w:pos="540"/>
          <w:tab w:val="right" w:pos="9360"/>
        </w:tabs>
        <w:spacing w:line="240" w:lineRule="auto"/>
      </w:pPr>
      <w:r w:rsidRPr="004C526C">
        <w:rPr>
          <w:cs/>
        </w:rPr>
        <w:t>3.1</w:t>
      </w:r>
      <w:r w:rsidRPr="004C526C">
        <w:rPr>
          <w:cs/>
        </w:rPr>
        <w:tab/>
        <w:t>888888888888888888</w:t>
      </w:r>
      <w:r w:rsidRPr="004C526C">
        <w:rPr>
          <w:cs/>
        </w:rPr>
        <w:tab/>
        <w:t>99</w:t>
      </w:r>
    </w:p>
    <w:p w14:paraId="33F46792" w14:textId="77777777" w:rsidR="008D6014" w:rsidRPr="004C526C" w:rsidRDefault="008D6014" w:rsidP="008D6014">
      <w:pPr>
        <w:tabs>
          <w:tab w:val="left" w:pos="540"/>
          <w:tab w:val="right" w:pos="9360"/>
        </w:tabs>
        <w:spacing w:line="240" w:lineRule="auto"/>
      </w:pPr>
      <w:r w:rsidRPr="004C526C">
        <w:rPr>
          <w:cs/>
        </w:rPr>
        <w:t>3.2</w:t>
      </w:r>
      <w:r w:rsidRPr="004C526C">
        <w:rPr>
          <w:cs/>
        </w:rPr>
        <w:tab/>
        <w:t>888888888888888888888</w:t>
      </w:r>
      <w:r w:rsidRPr="004C526C">
        <w:rPr>
          <w:cs/>
        </w:rPr>
        <w:tab/>
        <w:t>99</w:t>
      </w:r>
    </w:p>
    <w:p w14:paraId="4236219B" w14:textId="77777777" w:rsidR="008D6014" w:rsidRPr="004C526C" w:rsidRDefault="008D6014" w:rsidP="008D6014">
      <w:pPr>
        <w:tabs>
          <w:tab w:val="left" w:pos="540"/>
          <w:tab w:val="right" w:pos="9360"/>
        </w:tabs>
        <w:spacing w:line="240" w:lineRule="auto"/>
      </w:pPr>
      <w:r w:rsidRPr="004C526C">
        <w:rPr>
          <w:cs/>
        </w:rPr>
        <w:t>4.1</w:t>
      </w:r>
      <w:r w:rsidRPr="004C526C">
        <w:rPr>
          <w:cs/>
        </w:rPr>
        <w:tab/>
        <w:t>คคคคคคคคคคคคคคคคคคคคค</w:t>
      </w:r>
      <w:r w:rsidRPr="004C526C">
        <w:rPr>
          <w:cs/>
        </w:rPr>
        <w:tab/>
        <w:t>99</w:t>
      </w:r>
    </w:p>
    <w:p w14:paraId="31B421C8" w14:textId="77777777" w:rsidR="008D6014" w:rsidRPr="004C526C" w:rsidRDefault="008D6014" w:rsidP="008D6014">
      <w:pPr>
        <w:tabs>
          <w:tab w:val="left" w:pos="540"/>
          <w:tab w:val="right" w:pos="9360"/>
        </w:tabs>
        <w:spacing w:line="240" w:lineRule="auto"/>
      </w:pPr>
      <w:r w:rsidRPr="004C526C">
        <w:rPr>
          <w:cs/>
        </w:rPr>
        <w:t>ก-1</w:t>
      </w:r>
      <w:r w:rsidRPr="004C526C">
        <w:rPr>
          <w:cs/>
        </w:rPr>
        <w:tab/>
        <w:t>คคคคคคคคคคคคคคคคคคคคค</w:t>
      </w:r>
      <w:r w:rsidRPr="004C526C">
        <w:rPr>
          <w:cs/>
        </w:rPr>
        <w:tab/>
        <w:t>999</w:t>
      </w:r>
    </w:p>
    <w:p w14:paraId="6680D3C4" w14:textId="77777777" w:rsidR="008D6014" w:rsidRPr="00257575" w:rsidRDefault="008D6014" w:rsidP="008D6014">
      <w:pPr>
        <w:tabs>
          <w:tab w:val="left" w:pos="540"/>
          <w:tab w:val="right" w:pos="9360"/>
        </w:tabs>
        <w:spacing w:line="240" w:lineRule="auto"/>
      </w:pPr>
      <w:r w:rsidRPr="004C526C">
        <w:rPr>
          <w:cs/>
        </w:rPr>
        <w:t>ข-1</w:t>
      </w:r>
      <w:r w:rsidRPr="004C526C">
        <w:rPr>
          <w:cs/>
        </w:rPr>
        <w:tab/>
        <w:t>คคคคคคคคคคคคคคคคคคคคคค</w:t>
      </w:r>
      <w:r w:rsidRPr="004C526C">
        <w:rPr>
          <w:cs/>
        </w:rPr>
        <w:tab/>
        <w:t>999</w:t>
      </w:r>
    </w:p>
    <w:p w14:paraId="7748E56F" w14:textId="77777777" w:rsidR="008D6014" w:rsidRDefault="008D6014" w:rsidP="008D6014">
      <w:pPr>
        <w:spacing w:line="240" w:lineRule="auto"/>
      </w:pPr>
    </w:p>
    <w:p w14:paraId="4296CE5B" w14:textId="77777777" w:rsidR="00A623B3" w:rsidRDefault="00A623B3" w:rsidP="008D6014">
      <w:pPr>
        <w:spacing w:line="240" w:lineRule="auto"/>
      </w:pPr>
      <w:r>
        <w:br w:type="page"/>
      </w:r>
    </w:p>
    <w:p w14:paraId="2E775CCA" w14:textId="77777777" w:rsidR="00A623B3" w:rsidRPr="00575960" w:rsidRDefault="00A623B3" w:rsidP="00A623B3">
      <w:pPr>
        <w:pStyle w:val="Heading1"/>
        <w:rPr>
          <w:cs/>
        </w:rPr>
      </w:pPr>
      <w:r>
        <w:rPr>
          <w:rFonts w:hint="cs"/>
          <w:cs/>
        </w:rPr>
        <w:lastRenderedPageBreak/>
        <w:t>สารบัญสูตร</w:t>
      </w:r>
      <w:r w:rsidR="001560EE">
        <w:t xml:space="preserve"> </w:t>
      </w:r>
      <w:r w:rsidR="001560EE">
        <w:rPr>
          <w:rFonts w:hint="cs"/>
          <w:cs/>
        </w:rPr>
        <w:t>(มีหรือไม่มีก็ได้)</w:t>
      </w:r>
    </w:p>
    <w:p w14:paraId="342F8228" w14:textId="77777777" w:rsidR="00A623B3" w:rsidRPr="00257575" w:rsidRDefault="00A623B3" w:rsidP="00A623B3">
      <w:pPr>
        <w:spacing w:line="240" w:lineRule="auto"/>
        <w:jc w:val="center"/>
      </w:pPr>
    </w:p>
    <w:p w14:paraId="1DA10B08" w14:textId="77777777" w:rsidR="00A623B3" w:rsidRDefault="00A623B3" w:rsidP="00A623B3">
      <w:pPr>
        <w:tabs>
          <w:tab w:val="right" w:pos="8280"/>
        </w:tabs>
        <w:spacing w:line="240" w:lineRule="auto"/>
        <w:rPr>
          <w:b/>
          <w:bCs/>
        </w:rPr>
      </w:pPr>
      <w:r>
        <w:rPr>
          <w:rFonts w:hint="cs"/>
          <w:b/>
          <w:bCs/>
          <w:cs/>
        </w:rPr>
        <w:t>สูตรที่</w:t>
      </w:r>
      <w:r>
        <w:rPr>
          <w:b/>
          <w:bCs/>
          <w:cs/>
        </w:rPr>
        <w:tab/>
      </w:r>
      <w:r w:rsidRPr="00257575">
        <w:rPr>
          <w:rFonts w:hint="cs"/>
          <w:b/>
          <w:bCs/>
          <w:cs/>
        </w:rPr>
        <w:t>หน้า</w:t>
      </w:r>
    </w:p>
    <w:p w14:paraId="4630E4DC" w14:textId="77777777" w:rsidR="00A623B3" w:rsidRPr="004C526C" w:rsidRDefault="00A623B3" w:rsidP="00A623B3">
      <w:pPr>
        <w:tabs>
          <w:tab w:val="left" w:pos="540"/>
          <w:tab w:val="right" w:pos="9360"/>
        </w:tabs>
        <w:spacing w:line="240" w:lineRule="auto"/>
      </w:pPr>
      <w:r>
        <w:rPr>
          <w:cs/>
        </w:rPr>
        <w:t>2.1</w:t>
      </w:r>
      <w:r>
        <w:rPr>
          <w:cs/>
        </w:rPr>
        <w:tab/>
        <w:t>ขขขขขขขขขขขขข</w:t>
      </w:r>
      <w:r>
        <w:rPr>
          <w:cs/>
        </w:rPr>
        <w:tab/>
        <w:t>9</w:t>
      </w:r>
    </w:p>
    <w:p w14:paraId="5CC8932D" w14:textId="77777777" w:rsidR="00A623B3" w:rsidRPr="004C526C" w:rsidRDefault="00A623B3" w:rsidP="00A623B3">
      <w:pPr>
        <w:tabs>
          <w:tab w:val="left" w:pos="540"/>
          <w:tab w:val="right" w:pos="9360"/>
        </w:tabs>
        <w:spacing w:line="240" w:lineRule="auto"/>
      </w:pPr>
      <w:r w:rsidRPr="004C526C">
        <w:rPr>
          <w:cs/>
        </w:rPr>
        <w:t>2.2</w:t>
      </w:r>
      <w:r w:rsidRPr="004C526C">
        <w:rPr>
          <w:cs/>
        </w:rPr>
        <w:tab/>
        <w:t>คคคคคคคคคค</w:t>
      </w:r>
      <w:r w:rsidRPr="004C526C">
        <w:rPr>
          <w:cs/>
        </w:rPr>
        <w:tab/>
        <w:t>99</w:t>
      </w:r>
    </w:p>
    <w:p w14:paraId="15C31B96" w14:textId="77777777" w:rsidR="00A623B3" w:rsidRPr="004C526C" w:rsidRDefault="00A623B3" w:rsidP="00A623B3">
      <w:pPr>
        <w:tabs>
          <w:tab w:val="left" w:pos="540"/>
          <w:tab w:val="right" w:pos="9360"/>
        </w:tabs>
        <w:spacing w:line="240" w:lineRule="auto"/>
      </w:pPr>
      <w:r w:rsidRPr="004C526C">
        <w:rPr>
          <w:cs/>
        </w:rPr>
        <w:t>2.3</w:t>
      </w:r>
      <w:r w:rsidRPr="004C526C">
        <w:rPr>
          <w:cs/>
        </w:rPr>
        <w:tab/>
        <w:t>คคคคคคคคคค</w:t>
      </w:r>
      <w:r w:rsidRPr="004C526C">
        <w:rPr>
          <w:cs/>
        </w:rPr>
        <w:tab/>
        <w:t>99</w:t>
      </w:r>
    </w:p>
    <w:p w14:paraId="79061517" w14:textId="77777777" w:rsidR="00A623B3" w:rsidRPr="004C526C" w:rsidRDefault="00A623B3" w:rsidP="00A623B3">
      <w:pPr>
        <w:tabs>
          <w:tab w:val="left" w:pos="540"/>
          <w:tab w:val="right" w:pos="9360"/>
        </w:tabs>
        <w:spacing w:line="240" w:lineRule="auto"/>
      </w:pPr>
      <w:r w:rsidRPr="004C526C">
        <w:rPr>
          <w:cs/>
        </w:rPr>
        <w:t>3.1</w:t>
      </w:r>
      <w:r w:rsidRPr="004C526C">
        <w:rPr>
          <w:cs/>
        </w:rPr>
        <w:tab/>
        <w:t>888888888888888888</w:t>
      </w:r>
      <w:r w:rsidRPr="004C526C">
        <w:rPr>
          <w:cs/>
        </w:rPr>
        <w:tab/>
        <w:t>99</w:t>
      </w:r>
    </w:p>
    <w:p w14:paraId="79641E1F" w14:textId="77777777" w:rsidR="00A623B3" w:rsidRPr="004C526C" w:rsidRDefault="00A623B3" w:rsidP="00A623B3">
      <w:pPr>
        <w:tabs>
          <w:tab w:val="left" w:pos="540"/>
          <w:tab w:val="right" w:pos="9360"/>
        </w:tabs>
        <w:spacing w:line="240" w:lineRule="auto"/>
      </w:pPr>
      <w:r w:rsidRPr="004C526C">
        <w:rPr>
          <w:cs/>
        </w:rPr>
        <w:t>3.2</w:t>
      </w:r>
      <w:r w:rsidRPr="004C526C">
        <w:rPr>
          <w:cs/>
        </w:rPr>
        <w:tab/>
        <w:t>888888888888888888888</w:t>
      </w:r>
      <w:r w:rsidRPr="004C526C">
        <w:rPr>
          <w:cs/>
        </w:rPr>
        <w:tab/>
        <w:t>99</w:t>
      </w:r>
    </w:p>
    <w:p w14:paraId="10E47464" w14:textId="77777777" w:rsidR="00A623B3" w:rsidRPr="004C526C" w:rsidRDefault="00A623B3" w:rsidP="00A623B3">
      <w:pPr>
        <w:tabs>
          <w:tab w:val="left" w:pos="540"/>
          <w:tab w:val="right" w:pos="9360"/>
        </w:tabs>
        <w:spacing w:line="240" w:lineRule="auto"/>
      </w:pPr>
      <w:r w:rsidRPr="004C526C">
        <w:rPr>
          <w:cs/>
        </w:rPr>
        <w:t>4.1</w:t>
      </w:r>
      <w:r w:rsidRPr="004C526C">
        <w:rPr>
          <w:cs/>
        </w:rPr>
        <w:tab/>
        <w:t>คคคคคคคคคคคคคคคคคคคคค</w:t>
      </w:r>
      <w:r w:rsidRPr="004C526C">
        <w:rPr>
          <w:cs/>
        </w:rPr>
        <w:tab/>
        <w:t>99</w:t>
      </w:r>
    </w:p>
    <w:p w14:paraId="2751CDD0" w14:textId="77777777" w:rsidR="00A623B3" w:rsidRDefault="00A623B3" w:rsidP="00A623B3">
      <w:pPr>
        <w:spacing w:line="240" w:lineRule="auto"/>
      </w:pPr>
    </w:p>
    <w:p w14:paraId="085161DC" w14:textId="77777777" w:rsidR="00A623B3" w:rsidRDefault="00A623B3" w:rsidP="00A623B3">
      <w:pPr>
        <w:spacing w:line="240" w:lineRule="auto"/>
      </w:pPr>
    </w:p>
    <w:p w14:paraId="3523D85D" w14:textId="77777777" w:rsidR="00C91D23" w:rsidRPr="00C91D23" w:rsidRDefault="00C91D23" w:rsidP="008D6014">
      <w:pPr>
        <w:spacing w:line="240" w:lineRule="auto"/>
      </w:pPr>
    </w:p>
    <w:sectPr w:rsidR="00C91D23" w:rsidRPr="00C91D23" w:rsidSect="005476C6">
      <w:headerReference w:type="default" r:id="rId11"/>
      <w:pgSz w:w="11906" w:h="16838"/>
      <w:pgMar w:top="2160" w:right="1440" w:bottom="1440" w:left="2160" w:header="1296" w:footer="720" w:gutter="0"/>
      <w:pgNumType w:fmt="thaiLetters"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E7B63" w14:textId="77777777" w:rsidR="007D0AF0" w:rsidRDefault="007D0AF0" w:rsidP="008D6014">
      <w:pPr>
        <w:spacing w:line="240" w:lineRule="auto"/>
      </w:pPr>
      <w:r>
        <w:separator/>
      </w:r>
    </w:p>
    <w:p w14:paraId="03903333" w14:textId="77777777" w:rsidR="007D0AF0" w:rsidRDefault="007D0AF0"/>
    <w:p w14:paraId="4E08E1C7" w14:textId="77777777" w:rsidR="007D0AF0" w:rsidRDefault="007D0AF0" w:rsidP="00782CDB"/>
  </w:endnote>
  <w:endnote w:type="continuationSeparator" w:id="0">
    <w:p w14:paraId="01CDCBE7" w14:textId="77777777" w:rsidR="007D0AF0" w:rsidRDefault="007D0AF0" w:rsidP="008D6014">
      <w:pPr>
        <w:spacing w:line="240" w:lineRule="auto"/>
      </w:pPr>
      <w:r>
        <w:continuationSeparator/>
      </w:r>
    </w:p>
    <w:p w14:paraId="4F14115E" w14:textId="77777777" w:rsidR="007D0AF0" w:rsidRDefault="007D0AF0"/>
    <w:p w14:paraId="4FEB22AF" w14:textId="77777777" w:rsidR="007D0AF0" w:rsidRDefault="007D0AF0" w:rsidP="00782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AE9A7" w14:textId="77777777" w:rsidR="007D0AF0" w:rsidRDefault="007D0AF0" w:rsidP="008D6014">
      <w:pPr>
        <w:spacing w:line="240" w:lineRule="auto"/>
      </w:pPr>
      <w:r>
        <w:separator/>
      </w:r>
    </w:p>
    <w:p w14:paraId="4A8292D8" w14:textId="77777777" w:rsidR="007D0AF0" w:rsidRDefault="007D0AF0"/>
    <w:p w14:paraId="0E4846E2" w14:textId="77777777" w:rsidR="007D0AF0" w:rsidRDefault="007D0AF0" w:rsidP="00782CDB"/>
  </w:footnote>
  <w:footnote w:type="continuationSeparator" w:id="0">
    <w:p w14:paraId="303D2B3C" w14:textId="77777777" w:rsidR="007D0AF0" w:rsidRDefault="007D0AF0" w:rsidP="008D6014">
      <w:pPr>
        <w:spacing w:line="240" w:lineRule="auto"/>
      </w:pPr>
      <w:r>
        <w:continuationSeparator/>
      </w:r>
    </w:p>
    <w:p w14:paraId="35B05B83" w14:textId="77777777" w:rsidR="007D0AF0" w:rsidRDefault="007D0AF0"/>
    <w:p w14:paraId="49B38BB4" w14:textId="77777777" w:rsidR="007D0AF0" w:rsidRDefault="007D0AF0" w:rsidP="00782C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5005361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p w14:paraId="0444102A" w14:textId="77777777" w:rsidR="002C4EF4" w:rsidRPr="002F2461" w:rsidRDefault="002C4EF4" w:rsidP="002F2461">
        <w:pPr>
          <w:pStyle w:val="Header"/>
          <w:jc w:val="right"/>
          <w:rPr>
            <w:rFonts w:cs="TH SarabunPSK"/>
            <w:szCs w:val="32"/>
          </w:rPr>
        </w:pPr>
        <w:r w:rsidRPr="000B6B38">
          <w:rPr>
            <w:rFonts w:cs="TH SarabunPSK"/>
            <w:szCs w:val="32"/>
          </w:rPr>
          <w:fldChar w:fldCharType="begin"/>
        </w:r>
        <w:r w:rsidRPr="000B6B38">
          <w:rPr>
            <w:rFonts w:cs="TH SarabunPSK"/>
            <w:szCs w:val="32"/>
          </w:rPr>
          <w:instrText xml:space="preserve"> PAGE   \* MERGEFORMAT </w:instrText>
        </w:r>
        <w:r w:rsidRPr="000B6B38">
          <w:rPr>
            <w:rFonts w:cs="TH SarabunPSK"/>
            <w:szCs w:val="32"/>
          </w:rPr>
          <w:fldChar w:fldCharType="separate"/>
        </w:r>
        <w:r w:rsidR="002A2EF0">
          <w:rPr>
            <w:rFonts w:cs="TH SarabunPSK"/>
            <w:noProof/>
            <w:szCs w:val="32"/>
            <w:cs/>
          </w:rPr>
          <w:t>ญ</w:t>
        </w:r>
        <w:r w:rsidRPr="000B6B38">
          <w:rPr>
            <w:rFonts w:cs="TH SarabunPSK"/>
            <w:noProof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014"/>
    <w:rsid w:val="00086432"/>
    <w:rsid w:val="000F503B"/>
    <w:rsid w:val="00110AC4"/>
    <w:rsid w:val="00126FEA"/>
    <w:rsid w:val="001560EE"/>
    <w:rsid w:val="001A19A0"/>
    <w:rsid w:val="001A2994"/>
    <w:rsid w:val="00203244"/>
    <w:rsid w:val="00205A8F"/>
    <w:rsid w:val="00246ED5"/>
    <w:rsid w:val="002577B7"/>
    <w:rsid w:val="002650BE"/>
    <w:rsid w:val="00282A69"/>
    <w:rsid w:val="002A2EF0"/>
    <w:rsid w:val="002C362C"/>
    <w:rsid w:val="002C3952"/>
    <w:rsid w:val="002C4EF4"/>
    <w:rsid w:val="002F2461"/>
    <w:rsid w:val="003551D6"/>
    <w:rsid w:val="0037053F"/>
    <w:rsid w:val="003B1C9A"/>
    <w:rsid w:val="003B5013"/>
    <w:rsid w:val="00403724"/>
    <w:rsid w:val="00461673"/>
    <w:rsid w:val="004D3FB3"/>
    <w:rsid w:val="004D472C"/>
    <w:rsid w:val="004E636A"/>
    <w:rsid w:val="005306D0"/>
    <w:rsid w:val="00546970"/>
    <w:rsid w:val="005476C6"/>
    <w:rsid w:val="00570E79"/>
    <w:rsid w:val="005875B0"/>
    <w:rsid w:val="006439D5"/>
    <w:rsid w:val="006819B9"/>
    <w:rsid w:val="00693CD8"/>
    <w:rsid w:val="006C2496"/>
    <w:rsid w:val="006D1AD3"/>
    <w:rsid w:val="007152A7"/>
    <w:rsid w:val="00762709"/>
    <w:rsid w:val="00782A49"/>
    <w:rsid w:val="00782CDB"/>
    <w:rsid w:val="007A29E1"/>
    <w:rsid w:val="007C28D3"/>
    <w:rsid w:val="007C4927"/>
    <w:rsid w:val="007D0AF0"/>
    <w:rsid w:val="007D7CA0"/>
    <w:rsid w:val="007F32A2"/>
    <w:rsid w:val="00805CFA"/>
    <w:rsid w:val="00851CAA"/>
    <w:rsid w:val="008D0A62"/>
    <w:rsid w:val="008D6014"/>
    <w:rsid w:val="009711CD"/>
    <w:rsid w:val="009A6311"/>
    <w:rsid w:val="009D2245"/>
    <w:rsid w:val="009D26DF"/>
    <w:rsid w:val="009F1C0A"/>
    <w:rsid w:val="00A2208C"/>
    <w:rsid w:val="00A27884"/>
    <w:rsid w:val="00A56C88"/>
    <w:rsid w:val="00A623B3"/>
    <w:rsid w:val="00A63B8C"/>
    <w:rsid w:val="00AA5179"/>
    <w:rsid w:val="00AD4046"/>
    <w:rsid w:val="00B11E87"/>
    <w:rsid w:val="00B15A47"/>
    <w:rsid w:val="00B44E38"/>
    <w:rsid w:val="00B630C1"/>
    <w:rsid w:val="00BF0E1C"/>
    <w:rsid w:val="00C25752"/>
    <w:rsid w:val="00C474EF"/>
    <w:rsid w:val="00C91D23"/>
    <w:rsid w:val="00CB1CFE"/>
    <w:rsid w:val="00CB670E"/>
    <w:rsid w:val="00CF6A74"/>
    <w:rsid w:val="00D31A41"/>
    <w:rsid w:val="00D75082"/>
    <w:rsid w:val="00D759C3"/>
    <w:rsid w:val="00D86C5E"/>
    <w:rsid w:val="00D87C3C"/>
    <w:rsid w:val="00DB5136"/>
    <w:rsid w:val="00E02CE3"/>
    <w:rsid w:val="00E02FA9"/>
    <w:rsid w:val="00E671E1"/>
    <w:rsid w:val="00EC1016"/>
    <w:rsid w:val="00ED451C"/>
    <w:rsid w:val="00F03353"/>
    <w:rsid w:val="00F16FF5"/>
    <w:rsid w:val="00F67BB1"/>
    <w:rsid w:val="00F77B8A"/>
    <w:rsid w:val="00FC718C"/>
    <w:rsid w:val="00FD238F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98E89"/>
  <w15:chartTrackingRefBased/>
  <w15:docId w15:val="{35B4E380-215B-42C7-9538-0F5CA5AD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CDB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aliases w:val="บทที่"/>
    <w:basedOn w:val="Normal"/>
    <w:next w:val="Normal"/>
    <w:link w:val="Heading1Char"/>
    <w:uiPriority w:val="9"/>
    <w:qFormat/>
    <w:rsid w:val="00F77B8A"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aliases w:val="หัวข้อ 0.0"/>
    <w:basedOn w:val="Normal"/>
    <w:next w:val="Normal"/>
    <w:link w:val="Heading2Char"/>
    <w:uiPriority w:val="9"/>
    <w:unhideWhenUsed/>
    <w:qFormat/>
    <w:rsid w:val="002C3952"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Heading3">
    <w:name w:val="heading 3"/>
    <w:aliases w:val="หัวข้อ 0.0.0"/>
    <w:basedOn w:val="Normal"/>
    <w:next w:val="Normal"/>
    <w:link w:val="Heading3Char"/>
    <w:uiPriority w:val="9"/>
    <w:unhideWhenUsed/>
    <w:qFormat/>
    <w:rsid w:val="006819B9"/>
    <w:pPr>
      <w:tabs>
        <w:tab w:val="left" w:pos="1260"/>
      </w:tabs>
      <w:spacing w:line="240" w:lineRule="auto"/>
      <w:ind w:firstLine="540"/>
      <w:jc w:val="thaiDistribute"/>
      <w:outlineLvl w:val="2"/>
    </w:pPr>
  </w:style>
  <w:style w:type="paragraph" w:styleId="Heading4">
    <w:name w:val="heading 4"/>
    <w:aliases w:val="0.0.0.0"/>
    <w:basedOn w:val="Normal"/>
    <w:next w:val="Normal"/>
    <w:link w:val="Heading4Char"/>
    <w:uiPriority w:val="9"/>
    <w:unhideWhenUsed/>
    <w:qFormat/>
    <w:rsid w:val="00782A49"/>
    <w:pPr>
      <w:spacing w:line="240" w:lineRule="auto"/>
      <w:ind w:firstLine="1267"/>
      <w:jc w:val="thaiDistribute"/>
      <w:outlineLvl w:val="3"/>
    </w:pPr>
  </w:style>
  <w:style w:type="paragraph" w:styleId="Heading5">
    <w:name w:val="heading 5"/>
    <w:aliases w:val="0)"/>
    <w:basedOn w:val="Normal"/>
    <w:next w:val="Normal"/>
    <w:link w:val="Heading5Char"/>
    <w:uiPriority w:val="9"/>
    <w:unhideWhenUsed/>
    <w:qFormat/>
    <w:rsid w:val="00782A49"/>
    <w:pPr>
      <w:tabs>
        <w:tab w:val="left" w:pos="2070"/>
        <w:tab w:val="left" w:pos="2340"/>
      </w:tabs>
      <w:spacing w:line="240" w:lineRule="auto"/>
      <w:ind w:left="2340" w:hanging="270"/>
      <w:jc w:val="thaiDistribute"/>
      <w:outlineLvl w:val="4"/>
    </w:pPr>
  </w:style>
  <w:style w:type="paragraph" w:styleId="Heading6">
    <w:name w:val="heading 6"/>
    <w:aliases w:val="0.0)"/>
    <w:basedOn w:val="Normal"/>
    <w:next w:val="Normal"/>
    <w:link w:val="Heading6Char"/>
    <w:uiPriority w:val="9"/>
    <w:unhideWhenUsed/>
    <w:qFormat/>
    <w:rsid w:val="00782A49"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Heading7">
    <w:name w:val="heading 7"/>
    <w:aliases w:val="ย่อหน้าของ 0.0.0.0"/>
    <w:basedOn w:val="Heading6"/>
    <w:next w:val="Normal"/>
    <w:link w:val="Heading7Char"/>
    <w:uiPriority w:val="9"/>
    <w:unhideWhenUsed/>
    <w:rsid w:val="002C4EF4"/>
    <w:pPr>
      <w:tabs>
        <w:tab w:val="clear" w:pos="2880"/>
      </w:tabs>
      <w:ind w:left="0" w:firstLine="207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E3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E3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บทที่ Char"/>
    <w:basedOn w:val="DefaultParagraphFont"/>
    <w:link w:val="Heading1"/>
    <w:uiPriority w:val="9"/>
    <w:rsid w:val="00F77B8A"/>
    <w:rPr>
      <w:rFonts w:ascii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aliases w:val="หัวข้อ 0.0 Char"/>
    <w:basedOn w:val="DefaultParagraphFont"/>
    <w:link w:val="Heading2"/>
    <w:uiPriority w:val="9"/>
    <w:rsid w:val="002C3952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3Char">
    <w:name w:val="Heading 3 Char"/>
    <w:aliases w:val="หัวข้อ 0.0.0 Char"/>
    <w:basedOn w:val="DefaultParagraphFont"/>
    <w:link w:val="Heading3"/>
    <w:uiPriority w:val="9"/>
    <w:rsid w:val="006819B9"/>
    <w:rPr>
      <w:rFonts w:ascii="TH SarabunPSK" w:eastAsia="TH SarabunPSK" w:hAnsi="TH SarabunPSK" w:cs="TH SarabunPSK"/>
      <w:sz w:val="32"/>
      <w:szCs w:val="32"/>
    </w:rPr>
  </w:style>
  <w:style w:type="character" w:customStyle="1" w:styleId="Heading4Char">
    <w:name w:val="Heading 4 Char"/>
    <w:aliases w:val="0.0.0.0 Char"/>
    <w:basedOn w:val="DefaultParagraphFont"/>
    <w:link w:val="Heading4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5Char">
    <w:name w:val="Heading 5 Char"/>
    <w:aliases w:val="0) Char"/>
    <w:basedOn w:val="DefaultParagraphFont"/>
    <w:link w:val="Heading5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6Char">
    <w:name w:val="Heading 6 Char"/>
    <w:aliases w:val="0.0) Char"/>
    <w:basedOn w:val="DefaultParagraphFont"/>
    <w:link w:val="Heading6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7Char">
    <w:name w:val="Heading 7 Char"/>
    <w:aliases w:val="ย่อหน้าของ 0.0.0.0 Char"/>
    <w:basedOn w:val="DefaultParagraphFont"/>
    <w:link w:val="Heading7"/>
    <w:uiPriority w:val="9"/>
    <w:rsid w:val="002C4EF4"/>
    <w:rPr>
      <w:rFonts w:ascii="TH SarabunPSK" w:eastAsia="TH SarabunPSK" w:hAnsi="TH SarabunPSK" w:cs="TH SarabunPSK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E3"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E3"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2CE3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rsid w:val="00E02CE3"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02CE3"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rsid w:val="00E02CE3"/>
    <w:pPr>
      <w:numPr>
        <w:ilvl w:val="1"/>
      </w:numPr>
      <w:spacing w:after="240"/>
    </w:pPr>
    <w:rPr>
      <w:caps/>
      <w:color w:val="60606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E3"/>
    <w:rPr>
      <w:caps/>
      <w:color w:val="60606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E02CE3"/>
    <w:rPr>
      <w:b/>
      <w:bCs/>
    </w:rPr>
  </w:style>
  <w:style w:type="character" w:styleId="Emphasis">
    <w:name w:val="Emphasis"/>
    <w:basedOn w:val="DefaultParagraphFont"/>
    <w:uiPriority w:val="20"/>
    <w:rsid w:val="00E02CE3"/>
    <w:rPr>
      <w:i/>
      <w:iCs/>
      <w:color w:val="2C2C2C" w:themeColor="text1"/>
    </w:rPr>
  </w:style>
  <w:style w:type="paragraph" w:styleId="NoSpacing">
    <w:name w:val="No Spacing"/>
    <w:uiPriority w:val="1"/>
    <w:qFormat/>
    <w:rsid w:val="00E02CE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E02C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02CE3"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E02CE3"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E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rsid w:val="00E02CE3"/>
    <w:rPr>
      <w:i/>
      <w:iCs/>
      <w:color w:val="757575" w:themeColor="text1" w:themeTint="A6"/>
    </w:rPr>
  </w:style>
  <w:style w:type="character" w:styleId="IntenseEmphasis">
    <w:name w:val="Intense Emphasis"/>
    <w:basedOn w:val="DefaultParagraphFont"/>
    <w:uiPriority w:val="21"/>
    <w:rsid w:val="00E02CE3"/>
    <w:rPr>
      <w:b/>
      <w:bCs/>
      <w:i/>
      <w:iCs/>
      <w:caps w:val="0"/>
      <w:smallCaps w:val="0"/>
      <w:strike w:val="0"/>
      <w:dstrike w:val="0"/>
      <w:color w:val="A5D028" w:themeColor="accent2"/>
    </w:rPr>
  </w:style>
  <w:style w:type="character" w:styleId="SubtleReference">
    <w:name w:val="Subtle Reference"/>
    <w:basedOn w:val="DefaultParagraphFont"/>
    <w:uiPriority w:val="31"/>
    <w:qFormat/>
    <w:rsid w:val="00E02CE3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IntenseReference">
    <w:name w:val="Intense Reference"/>
    <w:basedOn w:val="DefaultParagraphFont"/>
    <w:uiPriority w:val="32"/>
    <w:rsid w:val="00E02CE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aliases w:val="หน้าปก"/>
    <w:basedOn w:val="DefaultParagraphFont"/>
    <w:uiPriority w:val="33"/>
    <w:qFormat/>
    <w:rsid w:val="00F77B8A"/>
    <w:rPr>
      <w:rFonts w:ascii="TH SarabunPSK" w:hAnsi="TH SarabunPSK" w:cs="TH SarabunPSK"/>
      <w:b/>
      <w:bCs/>
      <w:smallCaps/>
      <w:sz w:val="40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2CE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D6014"/>
    <w:rPr>
      <w:rFonts w:cs="Angsana New"/>
      <w:szCs w:val="26"/>
    </w:rPr>
  </w:style>
  <w:style w:type="paragraph" w:styleId="Footer">
    <w:name w:val="footer"/>
    <w:basedOn w:val="Normal"/>
    <w:link w:val="Foot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8D6014"/>
    <w:rPr>
      <w:rFonts w:cs="Angsana New"/>
      <w:szCs w:val="26"/>
    </w:rPr>
  </w:style>
  <w:style w:type="table" w:styleId="TableGrid">
    <w:name w:val="Table Grid"/>
    <w:basedOn w:val="TableNormal"/>
    <w:uiPriority w:val="39"/>
    <w:rsid w:val="00C9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al">
    <w:name w:val="Artical / เนื้อหา"/>
    <w:basedOn w:val="Normal"/>
    <w:qFormat/>
    <w:rsid w:val="006819B9"/>
    <w:pPr>
      <w:spacing w:line="240" w:lineRule="auto"/>
      <w:ind w:firstLine="720"/>
      <w:jc w:val="thaiDistribut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ionN_PC\Desktop\&#3648;&#3621;&#3656;&#3617;&#3650;&#3611;&#3619;&#3648;&#3592;&#3588;%20CS-IT\2017PROJECT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b5791f8c39b48178ccb5fc378167c630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925a902cc1198cf264b998cd8f327c09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customXml/itemProps2.xml><?xml version="1.0" encoding="utf-8"?>
<ds:datastoreItem xmlns:ds="http://schemas.openxmlformats.org/officeDocument/2006/customXml" ds:itemID="{4A457674-59CA-4004-8DA8-3E1A11C0BC4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8BCE44-57EA-465B-B41C-1349148611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</Template>
  <TotalTime>30</TotalTime>
  <Pages>13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Chitnupong Narkwong</cp:lastModifiedBy>
  <cp:revision>19</cp:revision>
  <dcterms:created xsi:type="dcterms:W3CDTF">2025-03-14T07:01:00Z</dcterms:created>
  <dcterms:modified xsi:type="dcterms:W3CDTF">2026-03-06T09:23:00Z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</Properties>
</file>