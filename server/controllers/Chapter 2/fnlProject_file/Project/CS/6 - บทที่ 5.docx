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D23" w:rsidRPr="001C06FC" w:rsidRDefault="00C91D23" w:rsidP="00F77B8A">
      <w:pPr>
        <w:pStyle w:val="Heading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5</w:t>
      </w:r>
      <w:r w:rsidR="00F77B8A">
        <w:rPr>
          <w:cs/>
        </w:rPr>
        <w:br/>
      </w:r>
      <w:r w:rsidR="00F77B8A">
        <w:rPr>
          <w:cs/>
        </w:rPr>
        <w:br/>
      </w:r>
      <w:r w:rsidRPr="00706203">
        <w:rPr>
          <w:cs/>
        </w:rPr>
        <w:t>สรุปผลโครงงานและข้อเสนอแนะ</w:t>
      </w:r>
    </w:p>
    <w:p w:rsidR="00C91D23" w:rsidRDefault="00C91D23" w:rsidP="00C91D23">
      <w:pPr>
        <w:spacing w:line="240" w:lineRule="auto"/>
      </w:pPr>
    </w:p>
    <w:p w:rsidR="00C91D23" w:rsidRPr="001C06FC" w:rsidRDefault="00C91D23" w:rsidP="006819B9">
      <w:pPr>
        <w:pStyle w:val="Artical"/>
      </w:pPr>
      <w:r w:rsidRPr="001C06FC">
        <w:rPr>
          <w:cs/>
        </w:rPr>
        <w:t>ในการขึ้นบทใหม่ควรมีการเกริ่นนำก่อนเข้าสู่เนื้อหาของแต่ละบทเสมอ โดยกล่าวถึงหัวข้อหลักของแต่ละบท......................................................................................................................</w:t>
      </w:r>
    </w:p>
    <w:p w:rsidR="00C91D23" w:rsidRPr="001C06FC" w:rsidRDefault="00C91D23" w:rsidP="00C91D23">
      <w:pPr>
        <w:spacing w:line="240" w:lineRule="auto"/>
      </w:pPr>
    </w:p>
    <w:p w:rsidR="00C91D23" w:rsidRDefault="00C91D23" w:rsidP="002C3952">
      <w:pPr>
        <w:pStyle w:val="Heading2"/>
      </w:pPr>
      <w:r>
        <w:rPr>
          <w:rFonts w:hint="cs"/>
          <w:cs/>
        </w:rPr>
        <w:t>5</w:t>
      </w:r>
      <w:r w:rsidRPr="001C06FC">
        <w:t>.1</w:t>
      </w:r>
      <w:r>
        <w:rPr>
          <w:cs/>
        </w:rPr>
        <w:tab/>
      </w:r>
      <w:r w:rsidRPr="00706203">
        <w:rPr>
          <w:cs/>
        </w:rPr>
        <w:t>สรุปผลโครงงาน</w:t>
      </w:r>
    </w:p>
    <w:p w:rsidR="00C91D23" w:rsidRDefault="00C91D23" w:rsidP="006819B9">
      <w:pPr>
        <w:pStyle w:val="Heading3"/>
      </w:pPr>
      <w:r>
        <w:rPr>
          <w:rFonts w:hint="cs"/>
          <w:cs/>
        </w:rPr>
        <w:t>ข้อความ ...............................................................................................................................</w:t>
      </w:r>
      <w:r w:rsidR="002C3952">
        <w:rPr>
          <w:rFonts w:hint="cs"/>
          <w:cs/>
        </w:rPr>
        <w:t xml:space="preserve"> 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Default="00C91D23" w:rsidP="002C3952">
      <w:pPr>
        <w:pStyle w:val="Heading2"/>
      </w:pPr>
      <w:r>
        <w:rPr>
          <w:rFonts w:hint="cs"/>
          <w:cs/>
        </w:rPr>
        <w:t>5</w:t>
      </w:r>
      <w:r>
        <w:t>.2</w:t>
      </w:r>
      <w:r>
        <w:rPr>
          <w:cs/>
        </w:rPr>
        <w:tab/>
      </w:r>
      <w:r w:rsidRPr="00C82550">
        <w:rPr>
          <w:cs/>
        </w:rPr>
        <w:t>ข้อจำกัดของโครงงาน</w:t>
      </w:r>
    </w:p>
    <w:p w:rsidR="00C91D23" w:rsidRPr="00C82550" w:rsidRDefault="00C91D23" w:rsidP="006819B9">
      <w:pPr>
        <w:pStyle w:val="Heading3"/>
        <w:rPr>
          <w:cs/>
        </w:rPr>
      </w:pPr>
      <w:r>
        <w:rPr>
          <w:rFonts w:hint="cs"/>
          <w:cs/>
        </w:rPr>
        <w:t>ข้อความ ............................................................................................................</w:t>
      </w:r>
      <w:r w:rsidR="002C3952">
        <w:rPr>
          <w:rFonts w:hint="cs"/>
          <w:cs/>
        </w:rPr>
        <w:t xml:space="preserve"> 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Default="00C91D23" w:rsidP="002C3952">
      <w:pPr>
        <w:pStyle w:val="Heading2"/>
      </w:pPr>
      <w:r>
        <w:rPr>
          <w:rFonts w:hint="cs"/>
          <w:cs/>
        </w:rPr>
        <w:t>5</w:t>
      </w:r>
      <w:r>
        <w:t>.3</w:t>
      </w:r>
      <w:r>
        <w:rPr>
          <w:cs/>
        </w:rPr>
        <w:tab/>
      </w:r>
      <w:r w:rsidRPr="00C82550">
        <w:rPr>
          <w:cs/>
        </w:rPr>
        <w:t>ข้อเสนอแนะ</w:t>
      </w:r>
    </w:p>
    <w:p w:rsidR="00C91D23" w:rsidRDefault="00C91D23" w:rsidP="006819B9">
      <w:pPr>
        <w:pStyle w:val="Heading3"/>
      </w:pPr>
      <w:r>
        <w:rPr>
          <w:rFonts w:hint="cs"/>
          <w:cs/>
        </w:rPr>
        <w:t>ข้อความ ..................................................................................................................</w:t>
      </w:r>
      <w:r w:rsidR="002C3952">
        <w:rPr>
          <w:rFonts w:hint="cs"/>
          <w:cs/>
        </w:rPr>
        <w:t xml:space="preserve"> </w:t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E7D2B" w:rsidRDefault="009E7D2B" w:rsidP="009E7D2B"/>
    <w:p w:rsidR="009E7D2B" w:rsidRDefault="009E7D2B" w:rsidP="009E7D2B">
      <w:pPr>
        <w:rPr>
          <w:cs/>
        </w:rPr>
      </w:pPr>
      <w:r>
        <w:rPr>
          <w:cs/>
        </w:rPr>
        <w:br w:type="page"/>
      </w:r>
    </w:p>
    <w:p w:rsidR="009E7D2B" w:rsidRPr="009E7D2B" w:rsidRDefault="009E7D2B" w:rsidP="009E7D2B">
      <w:pPr>
        <w:rPr>
          <w:rFonts w:hint="cs"/>
          <w:cs/>
        </w:rPr>
      </w:pPr>
      <w:bookmarkStart w:id="0" w:name="_GoBack"/>
      <w:bookmarkEnd w:id="0"/>
    </w:p>
    <w:sectPr w:rsidR="009E7D2B" w:rsidRPr="009E7D2B" w:rsidSect="009E7D2B">
      <w:headerReference w:type="default" r:id="rId10"/>
      <w:pgSz w:w="11906" w:h="16838"/>
      <w:pgMar w:top="2160" w:right="1440" w:bottom="1440" w:left="2160" w:header="1296" w:footer="720" w:gutter="0"/>
      <w:pgNumType w:start="4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E37" w:rsidRDefault="00004E37" w:rsidP="008D6014">
      <w:pPr>
        <w:spacing w:line="240" w:lineRule="auto"/>
      </w:pPr>
      <w:r>
        <w:separator/>
      </w:r>
    </w:p>
    <w:p w:rsidR="00004E37" w:rsidRDefault="00004E37"/>
    <w:p w:rsidR="00004E37" w:rsidRDefault="00004E37" w:rsidP="00782CDB"/>
  </w:endnote>
  <w:endnote w:type="continuationSeparator" w:id="0">
    <w:p w:rsidR="00004E37" w:rsidRDefault="00004E37" w:rsidP="008D6014">
      <w:pPr>
        <w:spacing w:line="240" w:lineRule="auto"/>
      </w:pPr>
      <w:r>
        <w:continuationSeparator/>
      </w:r>
    </w:p>
    <w:p w:rsidR="00004E37" w:rsidRDefault="00004E37"/>
    <w:p w:rsidR="00004E37" w:rsidRDefault="00004E37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E37" w:rsidRDefault="00004E37" w:rsidP="008D6014">
      <w:pPr>
        <w:spacing w:line="240" w:lineRule="auto"/>
      </w:pPr>
      <w:r>
        <w:separator/>
      </w:r>
    </w:p>
    <w:p w:rsidR="00004E37" w:rsidRDefault="00004E37"/>
    <w:p w:rsidR="00004E37" w:rsidRDefault="00004E37" w:rsidP="00782CDB"/>
  </w:footnote>
  <w:footnote w:type="continuationSeparator" w:id="0">
    <w:p w:rsidR="00004E37" w:rsidRDefault="00004E37" w:rsidP="008D6014">
      <w:pPr>
        <w:spacing w:line="240" w:lineRule="auto"/>
      </w:pPr>
      <w:r>
        <w:continuationSeparator/>
      </w:r>
    </w:p>
    <w:p w:rsidR="00004E37" w:rsidRDefault="00004E37"/>
    <w:p w:rsidR="00004E37" w:rsidRDefault="00004E37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9E7D2B" w:rsidRDefault="002C4EF4" w:rsidP="009E7D2B">
        <w:pPr>
          <w:pStyle w:val="Header"/>
          <w:jc w:val="right"/>
          <w:rPr>
            <w:rFonts w:cs="TH SarabunPSK" w:hint="cs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9E7D2B">
          <w:rPr>
            <w:rFonts w:cs="TH SarabunPSK"/>
            <w:noProof/>
            <w:szCs w:val="32"/>
          </w:rPr>
          <w:t>42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04E37"/>
    <w:rsid w:val="000A1C7A"/>
    <w:rsid w:val="00110AC4"/>
    <w:rsid w:val="00126FEA"/>
    <w:rsid w:val="001A19A0"/>
    <w:rsid w:val="001A2994"/>
    <w:rsid w:val="00205A8F"/>
    <w:rsid w:val="00237FA1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4D472C"/>
    <w:rsid w:val="004E636A"/>
    <w:rsid w:val="005306D0"/>
    <w:rsid w:val="00546970"/>
    <w:rsid w:val="00570E79"/>
    <w:rsid w:val="005875B0"/>
    <w:rsid w:val="006819B9"/>
    <w:rsid w:val="00693CD8"/>
    <w:rsid w:val="006D1AD3"/>
    <w:rsid w:val="007152A7"/>
    <w:rsid w:val="007816B5"/>
    <w:rsid w:val="00782A49"/>
    <w:rsid w:val="00782CDB"/>
    <w:rsid w:val="007C28D3"/>
    <w:rsid w:val="007C4927"/>
    <w:rsid w:val="007D7CA0"/>
    <w:rsid w:val="007F32A2"/>
    <w:rsid w:val="00851CAA"/>
    <w:rsid w:val="008D6014"/>
    <w:rsid w:val="00960A7D"/>
    <w:rsid w:val="009711CD"/>
    <w:rsid w:val="009A6311"/>
    <w:rsid w:val="009D2245"/>
    <w:rsid w:val="009E7D2B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E02CE3"/>
    <w:rsid w:val="00E671E1"/>
    <w:rsid w:val="00EC1016"/>
    <w:rsid w:val="00ED451C"/>
    <w:rsid w:val="00F03353"/>
    <w:rsid w:val="00F16FF5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F2D7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042D12-AA0F-480D-AD29-FA2442F9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1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2025-03-14T07:39:00Z</dcterms:created>
  <dcterms:modified xsi:type="dcterms:W3CDTF">2025-03-14T07:39:00Z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