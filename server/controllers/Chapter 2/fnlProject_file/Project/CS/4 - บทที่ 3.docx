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D23" w:rsidRPr="001C06FC" w:rsidRDefault="00C91D23" w:rsidP="00F77B8A">
      <w:pPr>
        <w:pStyle w:val="Heading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3</w:t>
      </w:r>
      <w:r w:rsidR="00F77B8A">
        <w:rPr>
          <w:cs/>
        </w:rPr>
        <w:br/>
      </w:r>
      <w:r w:rsidR="00F77B8A">
        <w:rPr>
          <w:cs/>
        </w:rPr>
        <w:br/>
      </w:r>
      <w:r>
        <w:rPr>
          <w:cs/>
        </w:rPr>
        <w:t>วิธีการดำเนินงาน</w:t>
      </w:r>
    </w:p>
    <w:p w:rsidR="00C91D23" w:rsidRDefault="00C91D23" w:rsidP="00C91D23">
      <w:pPr>
        <w:spacing w:line="240" w:lineRule="auto"/>
      </w:pPr>
    </w:p>
    <w:p w:rsidR="00C91D23" w:rsidRPr="001C06FC" w:rsidRDefault="00A02DDB" w:rsidP="006819B9">
      <w:pPr>
        <w:pStyle w:val="Artical"/>
      </w:pPr>
      <w:r>
        <w:rPr>
          <w:rFonts w:hint="cs"/>
          <w:cs/>
        </w:rPr>
        <w:t xml:space="preserve">(ย่อหน้านี้เว้น 0.5 นิ้ว) </w:t>
      </w:r>
      <w:r w:rsidR="00C91D23" w:rsidRPr="001C06FC">
        <w:rPr>
          <w:cs/>
        </w:rPr>
        <w:t>ในการขึ้นบทใหม่ควรมีการเกริ่นนำก่อนเข้าสู่เนื้อหาของแต่ละบทเสมอ โดยกล่าวถึงหัวข้อหลักของแต่ละบท</w:t>
      </w:r>
      <w:r>
        <w:rPr>
          <w:rFonts w:hint="cs"/>
          <w:cs/>
        </w:rPr>
        <w:t xml:space="preserve"> </w:t>
      </w:r>
      <w:r w:rsidR="00C91D23" w:rsidRPr="001C06FC">
        <w:rPr>
          <w:cs/>
        </w:rPr>
        <w:t>........................................................................</w:t>
      </w:r>
      <w:r>
        <w:rPr>
          <w:rFonts w:hint="cs"/>
          <w:cs/>
        </w:rPr>
        <w:t xml:space="preserve"> </w:t>
      </w:r>
      <w:r w:rsidR="00C91D23" w:rsidRPr="001C06FC">
        <w:rPr>
          <w:cs/>
        </w:rPr>
        <w:t>..............................................</w:t>
      </w:r>
    </w:p>
    <w:p w:rsidR="00C91D23" w:rsidRPr="001C06FC" w:rsidRDefault="00C91D23" w:rsidP="00C91D23">
      <w:pPr>
        <w:spacing w:line="240" w:lineRule="auto"/>
      </w:pPr>
    </w:p>
    <w:p w:rsidR="00C91D23" w:rsidRPr="001C06FC" w:rsidRDefault="00C91D23" w:rsidP="002C3952">
      <w:pPr>
        <w:pStyle w:val="Heading2"/>
      </w:pPr>
      <w:r>
        <w:t>3</w:t>
      </w:r>
      <w:r w:rsidRPr="001C06FC">
        <w:t>.1</w:t>
      </w:r>
      <w:r>
        <w:rPr>
          <w:cs/>
        </w:rPr>
        <w:tab/>
      </w:r>
      <w:r w:rsidRPr="003A63E7">
        <w:rPr>
          <w:cs/>
        </w:rPr>
        <w:t>หัวข้อสำคัญ</w:t>
      </w:r>
    </w:p>
    <w:p w:rsidR="00C91D23" w:rsidRDefault="00C91D23" w:rsidP="006819B9">
      <w:pPr>
        <w:pStyle w:val="Heading3"/>
        <w:rPr>
          <w:rFonts w:hint="cs"/>
        </w:rPr>
      </w:pPr>
      <w:r w:rsidRPr="001C06FC">
        <w:rPr>
          <w:cs/>
        </w:rPr>
        <w:t>ข้อความ</w:t>
      </w:r>
      <w:r w:rsidR="003E6FE2">
        <w:rPr>
          <w:rFonts w:hint="cs"/>
          <w:cs/>
        </w:rPr>
        <w:t xml:space="preserve"> (ย่อหน้านี้เว้นเท่ากับอักษรแรกของหัวข้อหลัก) </w:t>
      </w:r>
      <w:r w:rsidRPr="001C06FC">
        <w:rPr>
          <w:cs/>
        </w:rPr>
        <w:t>..........................................</w:t>
      </w:r>
      <w:r w:rsidR="003E6FE2">
        <w:rPr>
          <w:rFonts w:hint="cs"/>
          <w:cs/>
        </w:rPr>
        <w:t xml:space="preserve"> </w:t>
      </w:r>
      <w:r w:rsidRPr="001C06FC">
        <w:rPr>
          <w:cs/>
        </w:rPr>
        <w:t>..........................................................................</w:t>
      </w:r>
      <w:r>
        <w:rPr>
          <w:rFonts w:hint="cs"/>
          <w:cs/>
        </w:rPr>
        <w:t>...</w:t>
      </w:r>
      <w:r w:rsidRPr="001C06FC">
        <w:rPr>
          <w:cs/>
        </w:rPr>
        <w:t>..............</w:t>
      </w:r>
      <w:r w:rsidRPr="001C06FC">
        <w:t>..............................................</w:t>
      </w:r>
      <w:r>
        <w:t>.....</w:t>
      </w:r>
      <w:r w:rsidRPr="001C06FC">
        <w:t>..........................................................................................................................................................</w:t>
      </w:r>
      <w:r w:rsidR="009A58DC">
        <w:t>......................</w:t>
      </w:r>
      <w:bookmarkStart w:id="0" w:name="_GoBack"/>
      <w:bookmarkEnd w:id="0"/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C91D23">
      <w:pPr>
        <w:tabs>
          <w:tab w:val="left" w:pos="540"/>
        </w:tabs>
        <w:spacing w:line="240" w:lineRule="auto"/>
      </w:pPr>
      <w:r w:rsidRPr="00223E69">
        <w:rPr>
          <w:b/>
          <w:bCs/>
          <w:cs/>
        </w:rPr>
        <w:t xml:space="preserve">ตารางที่ </w:t>
      </w:r>
      <w:r w:rsidRPr="00223E69">
        <w:rPr>
          <w:b/>
          <w:bCs/>
        </w:rPr>
        <w:t>3.1</w:t>
      </w:r>
      <w:r w:rsidRPr="00223E69">
        <w:t xml:space="preserve">  </w:t>
      </w:r>
      <w:r w:rsidRPr="00223E69">
        <w:rPr>
          <w:cs/>
        </w:rPr>
        <w:t>ตั</w:t>
      </w:r>
      <w:r>
        <w:rPr>
          <w:cs/>
        </w:rPr>
        <w:t>วอย่างการใช้ตารางในเล่มโครงงาน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91D23" w:rsidRPr="00223E69" w:rsidTr="007152A7">
        <w:tc>
          <w:tcPr>
            <w:tcW w:w="1659" w:type="dxa"/>
          </w:tcPr>
          <w:p w:rsidR="00C91D23" w:rsidRPr="00223E69" w:rsidRDefault="00C91D23" w:rsidP="007152A7">
            <w:pPr>
              <w:tabs>
                <w:tab w:val="left" w:pos="540"/>
              </w:tabs>
              <w:jc w:val="center"/>
              <w:rPr>
                <w:b/>
                <w:bCs/>
              </w:rPr>
            </w:pPr>
            <w:r w:rsidRPr="00223E69">
              <w:rPr>
                <w:rFonts w:hint="cs"/>
                <w:b/>
                <w:bCs/>
                <w:cs/>
              </w:rPr>
              <w:t>หัวข้อ</w:t>
            </w:r>
          </w:p>
        </w:tc>
        <w:tc>
          <w:tcPr>
            <w:tcW w:w="1659" w:type="dxa"/>
          </w:tcPr>
          <w:p w:rsidR="00C91D23" w:rsidRPr="00223E69" w:rsidRDefault="00C91D23" w:rsidP="007152A7">
            <w:pPr>
              <w:tabs>
                <w:tab w:val="left" w:pos="540"/>
              </w:tabs>
              <w:jc w:val="center"/>
              <w:rPr>
                <w:b/>
                <w:bCs/>
              </w:rPr>
            </w:pPr>
            <w:r w:rsidRPr="00223E69">
              <w:rPr>
                <w:rFonts w:hint="cs"/>
                <w:b/>
                <w:bCs/>
                <w:cs/>
              </w:rPr>
              <w:t>หัวข้อ</w:t>
            </w:r>
          </w:p>
        </w:tc>
        <w:tc>
          <w:tcPr>
            <w:tcW w:w="1659" w:type="dxa"/>
          </w:tcPr>
          <w:p w:rsidR="00C91D23" w:rsidRPr="00223E69" w:rsidRDefault="00C91D23" w:rsidP="007152A7">
            <w:pPr>
              <w:tabs>
                <w:tab w:val="left" w:pos="540"/>
              </w:tabs>
              <w:jc w:val="center"/>
              <w:rPr>
                <w:b/>
                <w:bCs/>
              </w:rPr>
            </w:pPr>
            <w:r w:rsidRPr="00223E69">
              <w:rPr>
                <w:rFonts w:hint="cs"/>
                <w:b/>
                <w:bCs/>
                <w:cs/>
              </w:rPr>
              <w:t>หัวข้อ</w:t>
            </w:r>
          </w:p>
        </w:tc>
        <w:tc>
          <w:tcPr>
            <w:tcW w:w="1659" w:type="dxa"/>
          </w:tcPr>
          <w:p w:rsidR="00C91D23" w:rsidRPr="00223E69" w:rsidRDefault="00C91D23" w:rsidP="007152A7">
            <w:pPr>
              <w:tabs>
                <w:tab w:val="left" w:pos="540"/>
              </w:tabs>
              <w:jc w:val="center"/>
              <w:rPr>
                <w:b/>
                <w:bCs/>
              </w:rPr>
            </w:pPr>
            <w:r w:rsidRPr="00223E69">
              <w:rPr>
                <w:rFonts w:hint="cs"/>
                <w:b/>
                <w:bCs/>
                <w:cs/>
              </w:rPr>
              <w:t>หัวข้อ</w:t>
            </w:r>
          </w:p>
        </w:tc>
        <w:tc>
          <w:tcPr>
            <w:tcW w:w="1660" w:type="dxa"/>
          </w:tcPr>
          <w:p w:rsidR="00C91D23" w:rsidRPr="00223E69" w:rsidRDefault="00C91D23" w:rsidP="007152A7">
            <w:pPr>
              <w:tabs>
                <w:tab w:val="left" w:pos="540"/>
              </w:tabs>
              <w:jc w:val="center"/>
              <w:rPr>
                <w:b/>
                <w:bCs/>
              </w:rPr>
            </w:pPr>
            <w:r w:rsidRPr="00223E69">
              <w:rPr>
                <w:rFonts w:hint="cs"/>
                <w:b/>
                <w:bCs/>
                <w:cs/>
              </w:rPr>
              <w:t>หัวข้อ</w:t>
            </w:r>
          </w:p>
        </w:tc>
      </w:tr>
      <w:tr w:rsidR="00C91D23" w:rsidTr="007152A7"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  <w:r>
              <w:rPr>
                <w:rFonts w:hint="cs"/>
                <w:cs/>
              </w:rPr>
              <w:t xml:space="preserve">1. </w:t>
            </w:r>
            <w:r>
              <w:t>xxxxxxxxxx</w:t>
            </w: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60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  <w:ind w:left="247" w:hanging="247"/>
            </w:pPr>
            <w:r>
              <w:t>2. ddddddddd dd dddddd</w:t>
            </w: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60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  <w:r>
              <w:t>3. aaaaaaaa</w:t>
            </w: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60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  <w:ind w:left="247" w:hanging="247"/>
            </w:pPr>
            <w:r>
              <w:t>4. cccccccccc ccccccccc</w:t>
            </w: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59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1660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</w:tbl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C91D23">
      <w:pPr>
        <w:tabs>
          <w:tab w:val="left" w:pos="540"/>
        </w:tabs>
        <w:spacing w:line="240" w:lineRule="auto"/>
      </w:pPr>
      <w:r w:rsidRPr="00223E69">
        <w:rPr>
          <w:b/>
          <w:bCs/>
          <w:cs/>
        </w:rPr>
        <w:t>ที่มา:</w:t>
      </w:r>
      <w:r w:rsidRPr="00223E69">
        <w:rPr>
          <w:cs/>
        </w:rPr>
        <w:t xml:space="preserve"> </w:t>
      </w:r>
      <w:r>
        <w:t>abcde, o</w:t>
      </w:r>
      <w:r w:rsidRPr="00223E69">
        <w:t>nline</w:t>
      </w:r>
      <w:r>
        <w:t>, 2017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Pr="00223E69" w:rsidRDefault="00C91D23" w:rsidP="006819B9">
      <w:pPr>
        <w:pStyle w:val="Heading3"/>
      </w:pPr>
      <w:r w:rsidRPr="00223E69">
        <w:rPr>
          <w:cs/>
        </w:rPr>
        <w:t>เมื่อมีการใช้ตารางแล้ว ควรมีการกล่าวถึงหรืออธิบายตารางนั้น</w:t>
      </w:r>
      <w:r>
        <w:rPr>
          <w:rFonts w:hint="cs"/>
          <w:cs/>
        </w:rPr>
        <w:t xml:space="preserve"> </w:t>
      </w:r>
      <w:r w:rsidRPr="00223E69">
        <w:rPr>
          <w:cs/>
        </w:rPr>
        <w:t>ๆ</w:t>
      </w:r>
      <w:r>
        <w:rPr>
          <w:rFonts w:hint="cs"/>
          <w:cs/>
        </w:rPr>
        <w:t xml:space="preserve"> </w:t>
      </w:r>
      <w:r w:rsidRPr="00223E69">
        <w:rPr>
          <w:cs/>
        </w:rPr>
        <w:t>ในส่วนของเนื้อห</w:t>
      </w:r>
      <w:r>
        <w:rPr>
          <w:cs/>
        </w:rPr>
        <w:t>าด้วย ตัวอย่างเช่น จากตารางที่ 3</w:t>
      </w:r>
      <w:r w:rsidRPr="00223E69">
        <w:rPr>
          <w:cs/>
        </w:rPr>
        <w:t>.1 แสดงตัวอย่างของการใช้ตารางในเล่มโครงงาน...............................</w:t>
      </w:r>
    </w:p>
    <w:p w:rsidR="00C91D23" w:rsidRDefault="00C91D23" w:rsidP="006819B9">
      <w:pPr>
        <w:pStyle w:val="Heading3"/>
      </w:pPr>
      <w:r w:rsidRPr="00223E69">
        <w:rPr>
          <w:cs/>
        </w:rPr>
        <w:t>...........................................................................................................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Pr="00C22E69" w:rsidRDefault="00C91D23" w:rsidP="00C91D23">
      <w:pPr>
        <w:tabs>
          <w:tab w:val="left" w:pos="540"/>
        </w:tabs>
        <w:spacing w:line="240" w:lineRule="auto"/>
        <w:rPr>
          <w:cs/>
        </w:rPr>
      </w:pPr>
      <w:r>
        <w:rPr>
          <w:b/>
          <w:bCs/>
          <w:cs/>
        </w:rPr>
        <w:t xml:space="preserve">ตารางที่ </w:t>
      </w:r>
      <w:r>
        <w:rPr>
          <w:rFonts w:hint="cs"/>
          <w:b/>
          <w:bCs/>
          <w:cs/>
        </w:rPr>
        <w:t>3</w:t>
      </w:r>
      <w:r w:rsidRPr="00223E69">
        <w:rPr>
          <w:b/>
          <w:bCs/>
          <w:cs/>
        </w:rPr>
        <w:t>.2</w:t>
      </w:r>
      <w:r w:rsidRPr="00223E69">
        <w:rPr>
          <w:cs/>
        </w:rPr>
        <w:t xml:space="preserve">  ตัวอย่างการใช้ตารางที่ไม่สามารถบรรจุได้ในหน้าเดียวกัน</w:t>
      </w:r>
      <w:r>
        <w:t xml:space="preserve"> </w:t>
      </w:r>
      <w:r>
        <w:rPr>
          <w:rFonts w:hint="cs"/>
          <w:cs/>
        </w:rPr>
        <w:t>(ต่อ)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</w:tbl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C91D23">
      <w:pPr>
        <w:tabs>
          <w:tab w:val="left" w:pos="540"/>
        </w:tabs>
        <w:spacing w:line="240" w:lineRule="auto"/>
      </w:pPr>
      <w:r>
        <w:rPr>
          <w:b/>
          <w:bCs/>
          <w:cs/>
        </w:rPr>
        <w:t xml:space="preserve">ตารางที่ </w:t>
      </w:r>
      <w:r>
        <w:rPr>
          <w:rFonts w:hint="cs"/>
          <w:b/>
          <w:bCs/>
          <w:cs/>
        </w:rPr>
        <w:t>3</w:t>
      </w:r>
      <w:r w:rsidRPr="00223E69">
        <w:rPr>
          <w:b/>
          <w:bCs/>
          <w:cs/>
        </w:rPr>
        <w:t>.2</w:t>
      </w:r>
      <w:r w:rsidRPr="00223E69">
        <w:rPr>
          <w:cs/>
        </w:rPr>
        <w:t xml:space="preserve"> </w:t>
      </w:r>
      <w:r>
        <w:rPr>
          <w:rFonts w:hint="cs"/>
          <w:cs/>
        </w:rPr>
        <w:t xml:space="preserve">(ต่อ) </w:t>
      </w:r>
      <w:r w:rsidRPr="00223E69">
        <w:rPr>
          <w:cs/>
        </w:rPr>
        <w:t>ตัวอย่างการใช้ตารางที่ไม่สามารถบรรจุได้ในหน้าเดียวกัน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  <w:tr w:rsidR="00C91D23" w:rsidTr="007152A7"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5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  <w:tc>
          <w:tcPr>
            <w:tcW w:w="2766" w:type="dxa"/>
          </w:tcPr>
          <w:p w:rsidR="00C91D23" w:rsidRDefault="00C91D23" w:rsidP="007152A7">
            <w:pPr>
              <w:tabs>
                <w:tab w:val="left" w:pos="540"/>
              </w:tabs>
            </w:pPr>
          </w:p>
        </w:tc>
      </w:tr>
    </w:tbl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Default="00C91D23" w:rsidP="00C91D23">
      <w:pPr>
        <w:tabs>
          <w:tab w:val="left" w:pos="540"/>
        </w:tabs>
        <w:spacing w:line="240" w:lineRule="auto"/>
      </w:pPr>
      <w:r w:rsidRPr="005E7D6C">
        <w:rPr>
          <w:b/>
          <w:bCs/>
          <w:cs/>
        </w:rPr>
        <w:t>ที่มา:</w:t>
      </w:r>
      <w:r w:rsidRPr="005E7D6C">
        <w:rPr>
          <w:cs/>
        </w:rPr>
        <w:t xml:space="preserve"> </w:t>
      </w:r>
      <w:r>
        <w:rPr>
          <w:rFonts w:hint="cs"/>
          <w:cs/>
        </w:rPr>
        <w:t>กกกกก, ออนไลน์, 2560</w:t>
      </w:r>
    </w:p>
    <w:p w:rsidR="00C91D23" w:rsidRDefault="00C91D23" w:rsidP="00C91D23">
      <w:pPr>
        <w:tabs>
          <w:tab w:val="left" w:pos="540"/>
        </w:tabs>
        <w:spacing w:line="240" w:lineRule="auto"/>
      </w:pPr>
    </w:p>
    <w:p w:rsidR="00C91D23" w:rsidRPr="00A33B0F" w:rsidRDefault="00C91D23" w:rsidP="006819B9">
      <w:pPr>
        <w:pStyle w:val="Heading3"/>
      </w:pPr>
      <w:r w:rsidRPr="00A33B0F">
        <w:rPr>
          <w:cs/>
        </w:rPr>
        <w:t>ตารางทุกตารางต้องมีการกล่าวถึงในเนื้อหาเสมอ เช่น จากตารางที่ 2.2  ในกรณีที่นำตารางมาจากแหล่งอื่นต้องมีการอ้างอิงตาราง โดยเลือกใช้การอ้างอิงระบบหมายเลขและใส่ที่มาตามรูปแบบในบรรณานุกรม</w:t>
      </w:r>
    </w:p>
    <w:p w:rsidR="00C91D23" w:rsidRPr="00A33B0F" w:rsidRDefault="00C91D23" w:rsidP="006819B9">
      <w:pPr>
        <w:pStyle w:val="Heading3"/>
      </w:pPr>
      <w:r w:rsidRPr="00A33B0F">
        <w:rPr>
          <w:cs/>
        </w:rPr>
        <w:t>ในการใช้ตารางควรมีกำหนดค่าต่าง ๆ ดังนี้</w:t>
      </w:r>
    </w:p>
    <w:p w:rsidR="00C91D23" w:rsidRPr="00A33B0F" w:rsidRDefault="00C91D23" w:rsidP="006819B9">
      <w:pPr>
        <w:pStyle w:val="Heading3"/>
      </w:pPr>
      <w:r>
        <w:rPr>
          <w:cs/>
        </w:rPr>
        <w:t>3</w:t>
      </w:r>
      <w:r w:rsidRPr="00A33B0F">
        <w:rPr>
          <w:cs/>
        </w:rPr>
        <w:t>.1.1</w:t>
      </w:r>
      <w:r w:rsidRPr="00A33B0F">
        <w:rPr>
          <w:cs/>
        </w:rPr>
        <w:tab/>
        <w:t xml:space="preserve">เว้นบรรทัดระหว่างเนื้อหากับชื่อตาราง 1 บรรทัด </w:t>
      </w:r>
    </w:p>
    <w:p w:rsidR="00C91D23" w:rsidRPr="00A33B0F" w:rsidRDefault="00C91D23" w:rsidP="006819B9">
      <w:pPr>
        <w:pStyle w:val="Heading3"/>
      </w:pPr>
      <w:r>
        <w:rPr>
          <w:cs/>
        </w:rPr>
        <w:t>3</w:t>
      </w:r>
      <w:r w:rsidRPr="00A33B0F">
        <w:rPr>
          <w:cs/>
        </w:rPr>
        <w:t>.1.2</w:t>
      </w:r>
      <w:r w:rsidRPr="00A33B0F">
        <w:rPr>
          <w:cs/>
        </w:rPr>
        <w:tab/>
        <w:t>เว้นบรรทัดใต้ชื่อตาราง</w:t>
      </w:r>
      <w:r>
        <w:rPr>
          <w:rFonts w:hint="cs"/>
          <w:cs/>
        </w:rPr>
        <w:t xml:space="preserve"> </w:t>
      </w:r>
      <w:r w:rsidRPr="00A33B0F">
        <w:rPr>
          <w:cs/>
        </w:rPr>
        <w:t>1 บรรทัด</w:t>
      </w:r>
      <w:r w:rsidRPr="00A33B0F">
        <w:t xml:space="preserve"> </w:t>
      </w:r>
    </w:p>
    <w:p w:rsidR="00C91D23" w:rsidRPr="00A33B0F" w:rsidRDefault="00C91D23" w:rsidP="006819B9">
      <w:pPr>
        <w:pStyle w:val="Heading3"/>
      </w:pPr>
      <w:r>
        <w:rPr>
          <w:cs/>
        </w:rPr>
        <w:t>3.1.3</w:t>
      </w:r>
      <w:r w:rsidRPr="00A33B0F">
        <w:rPr>
          <w:cs/>
        </w:rPr>
        <w:tab/>
        <w:t>ความกว้างของตารางไม่เกินพื้นที่หน้ากระดาษ</w:t>
      </w:r>
    </w:p>
    <w:p w:rsidR="00C91D23" w:rsidRPr="00A33B0F" w:rsidRDefault="00C91D23" w:rsidP="006819B9">
      <w:pPr>
        <w:pStyle w:val="Heading3"/>
      </w:pPr>
      <w:r>
        <w:rPr>
          <w:cs/>
        </w:rPr>
        <w:t xml:space="preserve">3.1.4 </w:t>
      </w:r>
      <w:r>
        <w:rPr>
          <w:cs/>
        </w:rPr>
        <w:tab/>
        <w:t>เว้นบรรทัดระหว่างตารางและ</w:t>
      </w:r>
      <w:r w:rsidRPr="00A33B0F">
        <w:rPr>
          <w:cs/>
        </w:rPr>
        <w:t>เนื้อหาต่อไป 1 บรรทัด</w:t>
      </w:r>
    </w:p>
    <w:p w:rsidR="00C91D23" w:rsidRDefault="00C91D23" w:rsidP="006819B9">
      <w:pPr>
        <w:pStyle w:val="Heading3"/>
      </w:pPr>
      <w:r>
        <w:rPr>
          <w:rFonts w:hint="cs"/>
          <w:cs/>
        </w:rPr>
        <w:t>3</w:t>
      </w:r>
      <w:r w:rsidRPr="00A33B0F">
        <w:rPr>
          <w:cs/>
        </w:rPr>
        <w:t>.1.5</w:t>
      </w:r>
      <w:r w:rsidRPr="00A33B0F">
        <w:rPr>
          <w:cs/>
        </w:rPr>
        <w:tab/>
        <w:t>กรณีไม่สามารถบรรจุตารางในแนวตั้ง สามารถใส่ตารางในแนวนอนได้</w:t>
      </w:r>
    </w:p>
    <w:p w:rsidR="00C91D23" w:rsidRDefault="00C91D23" w:rsidP="00C91D23">
      <w:pPr>
        <w:tabs>
          <w:tab w:val="left" w:pos="540"/>
          <w:tab w:val="left" w:pos="1170"/>
        </w:tabs>
        <w:spacing w:line="240" w:lineRule="auto"/>
      </w:pPr>
    </w:p>
    <w:p w:rsidR="00C91D23" w:rsidRPr="00A33B0F" w:rsidRDefault="00C91D23" w:rsidP="002C3952">
      <w:pPr>
        <w:pStyle w:val="Heading2"/>
      </w:pPr>
      <w:r>
        <w:t>3.2</w:t>
      </w:r>
      <w:r>
        <w:rPr>
          <w:cs/>
        </w:rPr>
        <w:tab/>
      </w:r>
      <w:r w:rsidRPr="003A63E7">
        <w:rPr>
          <w:cs/>
        </w:rPr>
        <w:t>หัวข้อสำคัญ</w:t>
      </w:r>
    </w:p>
    <w:p w:rsidR="00C91D23" w:rsidRPr="001C06FC" w:rsidRDefault="00C91D23" w:rsidP="006819B9">
      <w:pPr>
        <w:pStyle w:val="Heading3"/>
        <w:rPr>
          <w:cs/>
        </w:rPr>
      </w:pPr>
      <w:r>
        <w:rPr>
          <w:rFonts w:hint="cs"/>
          <w:cs/>
        </w:rPr>
        <w:t>ข้อความ.....................................................................................................................................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C91D23" w:rsidRDefault="00C91D23" w:rsidP="008D6014">
      <w:pPr>
        <w:spacing w:line="240" w:lineRule="auto"/>
      </w:pPr>
    </w:p>
    <w:sectPr w:rsidR="00C91D23" w:rsidSect="0017374E">
      <w:headerReference w:type="default" r:id="rId10"/>
      <w:pgSz w:w="11906" w:h="16838"/>
      <w:pgMar w:top="2160" w:right="1440" w:bottom="1440" w:left="2160" w:header="1296" w:footer="720" w:gutter="0"/>
      <w:pgNumType w:start="1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C70" w:rsidRDefault="00776C70" w:rsidP="008D6014">
      <w:pPr>
        <w:spacing w:line="240" w:lineRule="auto"/>
      </w:pPr>
      <w:r>
        <w:separator/>
      </w:r>
    </w:p>
    <w:p w:rsidR="00776C70" w:rsidRDefault="00776C70"/>
    <w:p w:rsidR="00776C70" w:rsidRDefault="00776C70" w:rsidP="00782CDB"/>
  </w:endnote>
  <w:endnote w:type="continuationSeparator" w:id="0">
    <w:p w:rsidR="00776C70" w:rsidRDefault="00776C70" w:rsidP="008D6014">
      <w:pPr>
        <w:spacing w:line="240" w:lineRule="auto"/>
      </w:pPr>
      <w:r>
        <w:continuationSeparator/>
      </w:r>
    </w:p>
    <w:p w:rsidR="00776C70" w:rsidRDefault="00776C70"/>
    <w:p w:rsidR="00776C70" w:rsidRDefault="00776C70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C70" w:rsidRDefault="00776C70" w:rsidP="008D6014">
      <w:pPr>
        <w:spacing w:line="240" w:lineRule="auto"/>
      </w:pPr>
      <w:r>
        <w:separator/>
      </w:r>
    </w:p>
    <w:p w:rsidR="00776C70" w:rsidRDefault="00776C70"/>
    <w:p w:rsidR="00776C70" w:rsidRDefault="00776C70" w:rsidP="00782CDB"/>
  </w:footnote>
  <w:footnote w:type="continuationSeparator" w:id="0">
    <w:p w:rsidR="00776C70" w:rsidRDefault="00776C70" w:rsidP="008D6014">
      <w:pPr>
        <w:spacing w:line="240" w:lineRule="auto"/>
      </w:pPr>
      <w:r>
        <w:continuationSeparator/>
      </w:r>
    </w:p>
    <w:p w:rsidR="00776C70" w:rsidRDefault="00776C70"/>
    <w:p w:rsidR="00776C70" w:rsidRDefault="00776C70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17374E" w:rsidRDefault="002C4EF4" w:rsidP="0017374E">
        <w:pPr>
          <w:pStyle w:val="Header"/>
          <w:jc w:val="right"/>
          <w:rPr>
            <w:rFonts w:cs="TH SarabunPSK" w:hint="cs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9A58DC">
          <w:rPr>
            <w:rFonts w:cs="TH SarabunPSK"/>
            <w:noProof/>
            <w:szCs w:val="32"/>
          </w:rPr>
          <w:t>11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7374E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3E6FE2"/>
    <w:rsid w:val="004D472C"/>
    <w:rsid w:val="004E636A"/>
    <w:rsid w:val="005306D0"/>
    <w:rsid w:val="00546970"/>
    <w:rsid w:val="00570E79"/>
    <w:rsid w:val="005875B0"/>
    <w:rsid w:val="006819B9"/>
    <w:rsid w:val="00693CD8"/>
    <w:rsid w:val="006D1AD3"/>
    <w:rsid w:val="007152A7"/>
    <w:rsid w:val="00776C70"/>
    <w:rsid w:val="007816B5"/>
    <w:rsid w:val="00782A49"/>
    <w:rsid w:val="00782CDB"/>
    <w:rsid w:val="007C28D3"/>
    <w:rsid w:val="007C4927"/>
    <w:rsid w:val="007D7CA0"/>
    <w:rsid w:val="007F32A2"/>
    <w:rsid w:val="00851CAA"/>
    <w:rsid w:val="008D6014"/>
    <w:rsid w:val="00932FB3"/>
    <w:rsid w:val="009711CD"/>
    <w:rsid w:val="009A58DC"/>
    <w:rsid w:val="009A6311"/>
    <w:rsid w:val="009D2245"/>
    <w:rsid w:val="009F1C0A"/>
    <w:rsid w:val="00A02DDB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671E1"/>
    <w:rsid w:val="00EC1016"/>
    <w:rsid w:val="00ED451C"/>
    <w:rsid w:val="00F03353"/>
    <w:rsid w:val="00F16FF5"/>
    <w:rsid w:val="00F67BB1"/>
    <w:rsid w:val="00F77B8A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ECE9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3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7D1812-05FC-4349-992C-93BE2AAF5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4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2025-03-14T07:20:00Z</dcterms:created>
  <dcterms:modified xsi:type="dcterms:W3CDTF">2025-03-14T07:24:00Z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