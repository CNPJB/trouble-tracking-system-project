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29B98" w14:textId="77777777" w:rsidR="008D6014" w:rsidRPr="001C06FC" w:rsidRDefault="008D6014" w:rsidP="00F77B8A">
      <w:pPr>
        <w:pStyle w:val="Heading1"/>
      </w:pPr>
      <w:r w:rsidRPr="001C06FC">
        <w:rPr>
          <w:rFonts w:hint="cs"/>
          <w:cs/>
        </w:rPr>
        <w:t>บ</w:t>
      </w:r>
      <w:r>
        <w:rPr>
          <w:rFonts w:hint="cs"/>
          <w:cs/>
        </w:rPr>
        <w:t>ทที่ 2</w:t>
      </w:r>
      <w:r w:rsidR="00F77B8A">
        <w:rPr>
          <w:cs/>
        </w:rPr>
        <w:br/>
      </w:r>
      <w:r w:rsidR="00F77B8A">
        <w:rPr>
          <w:cs/>
        </w:rPr>
        <w:br/>
      </w:r>
      <w:r w:rsidRPr="003A63E7">
        <w:rPr>
          <w:cs/>
        </w:rPr>
        <w:t>ทฤษฎีและงานวิจัยที่เกี่ยวข้อง</w:t>
      </w:r>
    </w:p>
    <w:p w14:paraId="4CB8FEAE" w14:textId="22E077FD" w:rsidR="007D7EBB" w:rsidRPr="007D7EBB" w:rsidRDefault="007D7EBB" w:rsidP="007D7EBB">
      <w:pPr>
        <w:pStyle w:val="Artical"/>
      </w:pPr>
      <w:r w:rsidRPr="007D7EBB">
        <w:t xml:space="preserve"> </w:t>
      </w:r>
    </w:p>
    <w:p w14:paraId="14B79B98" w14:textId="09407274" w:rsidR="007D7EBB" w:rsidRPr="007D7EBB" w:rsidRDefault="007D7EBB" w:rsidP="00D145C6">
      <w:pPr>
        <w:pStyle w:val="Artical"/>
        <w:tabs>
          <w:tab w:val="left" w:pos="1260"/>
        </w:tabs>
      </w:pPr>
      <w:r w:rsidRPr="007D7EBB">
        <w:rPr>
          <w:rFonts w:hint="cs"/>
          <w:cs/>
        </w:rPr>
        <w:t xml:space="preserve">การพัฒนาระบบติดตามปัญหา การณีศึกษาสาขาวิทยาการคอมพิวเตอร์ </w:t>
      </w:r>
      <w:r w:rsidRPr="007D7EBB">
        <w:rPr>
          <w:cs/>
        </w:rPr>
        <w:t>ผู้จัดทำได้ศึกษาค้นคว้าทฤษฎีและและงานวิจัยที่เกี่ยวข้องกับโครงงาน โดยมีรายละเอียดดังหัวข้อต่อไปนี้</w:t>
      </w:r>
      <w:r w:rsidRPr="007D7EBB">
        <w:t xml:space="preserve"> </w:t>
      </w:r>
    </w:p>
    <w:p w14:paraId="37A2D658" w14:textId="77777777" w:rsidR="00D145C6" w:rsidRDefault="007D7EBB" w:rsidP="00D145C6">
      <w:pPr>
        <w:pStyle w:val="Artical"/>
        <w:tabs>
          <w:tab w:val="left" w:pos="1260"/>
        </w:tabs>
      </w:pPr>
      <w:r w:rsidRPr="007D7EBB">
        <w:t>2.1</w:t>
      </w:r>
      <w:r w:rsidR="00D145C6">
        <w:tab/>
      </w:r>
      <w:r w:rsidRPr="007D7EBB">
        <w:rPr>
          <w:cs/>
        </w:rPr>
        <w:t>เทคโนโลยี</w:t>
      </w:r>
      <w:r w:rsidRPr="007D7EBB">
        <w:rPr>
          <w:rFonts w:hint="cs"/>
          <w:cs/>
        </w:rPr>
        <w:t>เว็บแอปพลิเคชัน</w:t>
      </w:r>
    </w:p>
    <w:p w14:paraId="22E09A7E" w14:textId="1D939EB4" w:rsidR="00D145C6" w:rsidRDefault="007D7EBB" w:rsidP="00D145C6">
      <w:pPr>
        <w:pStyle w:val="Artical"/>
        <w:tabs>
          <w:tab w:val="left" w:pos="1260"/>
        </w:tabs>
      </w:pPr>
      <w:r w:rsidRPr="007D7EBB">
        <w:t>2.2</w:t>
      </w:r>
      <w:r w:rsidR="00D145C6">
        <w:tab/>
      </w:r>
      <w:r w:rsidRPr="007D7EBB">
        <w:rPr>
          <w:rFonts w:hint="cs"/>
          <w:cs/>
        </w:rPr>
        <w:t>แนวคิด</w:t>
      </w:r>
      <w:r w:rsidRPr="007D7EBB">
        <w:rPr>
          <w:cs/>
        </w:rPr>
        <w:t>การจัดการรายการปัญหาและการติดตามสถานะ</w:t>
      </w:r>
    </w:p>
    <w:p w14:paraId="0880EAEA" w14:textId="765B75E6" w:rsidR="007D7EBB" w:rsidRPr="007D7EBB" w:rsidRDefault="007D7EBB" w:rsidP="00D145C6">
      <w:pPr>
        <w:pStyle w:val="Artical"/>
        <w:tabs>
          <w:tab w:val="left" w:pos="1260"/>
        </w:tabs>
      </w:pPr>
      <w:r w:rsidRPr="007D7EBB">
        <w:t>2.3</w:t>
      </w:r>
      <w:r w:rsidR="00D145C6">
        <w:tab/>
      </w:r>
      <w:r w:rsidRPr="007D7EBB">
        <w:rPr>
          <w:cs/>
        </w:rPr>
        <w:t>งานวิจัยที่เกี่ยวข้อง</w:t>
      </w:r>
    </w:p>
    <w:p w14:paraId="700F37B1" w14:textId="77777777" w:rsidR="008D6014" w:rsidRPr="001C06FC" w:rsidRDefault="008D6014" w:rsidP="008D6014">
      <w:pPr>
        <w:spacing w:line="240" w:lineRule="auto"/>
      </w:pPr>
    </w:p>
    <w:p w14:paraId="12D88361" w14:textId="7E904B6E" w:rsidR="008D6014" w:rsidRPr="001C06FC" w:rsidRDefault="008D6014" w:rsidP="007D7EBB">
      <w:pPr>
        <w:pStyle w:val="Heading2"/>
      </w:pPr>
      <w:r>
        <w:t>2</w:t>
      </w:r>
      <w:r w:rsidRPr="001C06FC">
        <w:t>.1</w:t>
      </w:r>
      <w:r>
        <w:rPr>
          <w:cs/>
        </w:rPr>
        <w:tab/>
      </w:r>
      <w:r w:rsidR="007D7EBB" w:rsidRPr="003E02C5">
        <w:rPr>
          <w:cs/>
        </w:rPr>
        <w:t>เทคโนโลยี</w:t>
      </w:r>
      <w:r w:rsidR="007D7EBB" w:rsidRPr="003E02C5">
        <w:rPr>
          <w:rFonts w:hint="cs"/>
          <w:cs/>
        </w:rPr>
        <w:t>เว็บแอปพลิเคชัน</w:t>
      </w:r>
    </w:p>
    <w:p w14:paraId="072C7DB4" w14:textId="77777777" w:rsidR="007D7EBB" w:rsidRDefault="007D7EBB" w:rsidP="006819B9">
      <w:pPr>
        <w:pStyle w:val="Heading3"/>
      </w:pPr>
      <w:r w:rsidRPr="007D7EBB">
        <w:rPr>
          <w:cs/>
        </w:rPr>
        <w:t>ปัจจุบันเทคโนโลยี</w:t>
      </w:r>
      <w:r w:rsidRPr="007D7EBB">
        <w:rPr>
          <w:rFonts w:hint="cs"/>
          <w:cs/>
        </w:rPr>
        <w:t>เว็บแอปพลิเคชัน</w:t>
      </w:r>
      <w:r w:rsidRPr="007D7EBB">
        <w:rPr>
          <w:cs/>
        </w:rPr>
        <w:t>ได้รับความนิยมเป็นอย่างสูงเนื่องจาก</w:t>
      </w:r>
      <w:r w:rsidRPr="007D7EBB">
        <w:rPr>
          <w:rFonts w:hint="cs"/>
          <w:cs/>
        </w:rPr>
        <w:t>ส</w:t>
      </w:r>
      <w:r w:rsidRPr="007D7EBB">
        <w:rPr>
          <w:cs/>
        </w:rPr>
        <w:t>ามารถตอบสนองความต้องการในการใช้งานของผู้ใช้ได้อย่างมีประสิทธิภาพและสามารถ</w:t>
      </w:r>
      <w:r w:rsidRPr="007D7EBB">
        <w:rPr>
          <w:rFonts w:hint="cs"/>
          <w:cs/>
        </w:rPr>
        <w:t>นำมา</w:t>
      </w:r>
      <w:r w:rsidRPr="007D7EBB">
        <w:rPr>
          <w:cs/>
        </w:rPr>
        <w:t>แก้ปัญหาต่างๆ ได้เป็นอย่างดี</w:t>
      </w:r>
      <w:r w:rsidRPr="007D7EBB">
        <w:rPr>
          <w:rFonts w:hint="cs"/>
          <w:cs/>
        </w:rPr>
        <w:t xml:space="preserve"> </w:t>
      </w:r>
      <w:r w:rsidRPr="007D7EBB">
        <w:rPr>
          <w:cs/>
        </w:rPr>
        <w:t>เนื่องจาก</w:t>
      </w:r>
      <w:r w:rsidRPr="007D7EBB">
        <w:rPr>
          <w:rFonts w:hint="cs"/>
          <w:cs/>
        </w:rPr>
        <w:t>สามารถ</w:t>
      </w:r>
      <w:r w:rsidRPr="007D7EBB">
        <w:rPr>
          <w:cs/>
        </w:rPr>
        <w:t>ท</w:t>
      </w:r>
      <w:r w:rsidRPr="007D7EBB">
        <w:rPr>
          <w:rFonts w:hint="cs"/>
          <w:cs/>
        </w:rPr>
        <w:t>ำ</w:t>
      </w:r>
      <w:r w:rsidRPr="007D7EBB">
        <w:rPr>
          <w:cs/>
        </w:rPr>
        <w:t>งานในรูปแบบของไคลเอนต์/เซิร์ฟเวอร์</w:t>
      </w:r>
      <w:r w:rsidRPr="007D7EBB">
        <w:rPr>
          <w:rFonts w:hint="cs"/>
          <w:cs/>
        </w:rPr>
        <w:t xml:space="preserve"> </w:t>
      </w:r>
      <w:r w:rsidRPr="007D7EBB">
        <w:rPr>
          <w:cs/>
        </w:rPr>
        <w:t>ซึ่งโปรแกรมจะถูกติดตั้งไว้ที่เครื่องเซิร์ฟเวอร์ เครื่องของผู้ใช้หรือเครื่องไคลเอนต์ที่เชื่อมต่อกับระบบเครือข่ายจะสามารถเรียกใช้งานโปรแกรมผ่านเว็บเบราว์เซอร์ได้ทันทีโดยไม่จ</w:t>
      </w:r>
      <w:r w:rsidRPr="007D7EBB">
        <w:rPr>
          <w:rFonts w:hint="cs"/>
          <w:cs/>
        </w:rPr>
        <w:t>ำ</w:t>
      </w:r>
      <w:r w:rsidRPr="007D7EBB">
        <w:rPr>
          <w:cs/>
        </w:rPr>
        <w:t>เป็นต้องติดตั้งโปรแกรมเพิ่มเติม</w:t>
      </w:r>
      <w:r w:rsidRPr="007D7EBB">
        <w:rPr>
          <w:rFonts w:hint="cs"/>
          <w:cs/>
        </w:rPr>
        <w:t xml:space="preserve"> </w:t>
      </w:r>
      <w:r w:rsidRPr="007D7EBB">
        <w:rPr>
          <w:cs/>
        </w:rPr>
        <w:t>จึงไม่มีข้อจ</w:t>
      </w:r>
      <w:r w:rsidRPr="007D7EBB">
        <w:rPr>
          <w:rFonts w:hint="cs"/>
          <w:cs/>
        </w:rPr>
        <w:t>ำ</w:t>
      </w:r>
      <w:r w:rsidRPr="007D7EBB">
        <w:rPr>
          <w:cs/>
        </w:rPr>
        <w:t>กัดในเรื่องของความหลากหลายและความแตกต่างกัน</w:t>
      </w:r>
      <w:r w:rsidRPr="007D7EBB">
        <w:rPr>
          <w:rFonts w:hint="cs"/>
          <w:cs/>
        </w:rPr>
        <w:t xml:space="preserve"> </w:t>
      </w:r>
      <w:r w:rsidRPr="007D7EBB">
        <w:rPr>
          <w:cs/>
        </w:rPr>
        <w:t>เนื่องจากในระบบปฏิบัติการส่วนใหญ่จะมีการติดตั้งเว็บเบราว์เซอร์มาให้โดยอัตโนมัติ</w:t>
      </w:r>
      <w:r w:rsidRPr="007D7EBB">
        <w:rPr>
          <w:rFonts w:hint="cs"/>
          <w:cs/>
        </w:rPr>
        <w:t xml:space="preserve"> </w:t>
      </w:r>
      <w:r w:rsidRPr="007D7EBB">
        <w:rPr>
          <w:cs/>
        </w:rPr>
        <w:t>ท</w:t>
      </w:r>
      <w:r w:rsidRPr="007D7EBB">
        <w:rPr>
          <w:rFonts w:hint="cs"/>
          <w:cs/>
        </w:rPr>
        <w:t>ำ</w:t>
      </w:r>
      <w:r w:rsidRPr="007D7EBB">
        <w:rPr>
          <w:cs/>
        </w:rPr>
        <w:t>ให้สามารถใช้งานจากอุปกรณ์ต่างๆ ได้ทันทีไม่ว่าจะเป็นคอมพิวเตอร์</w:t>
      </w:r>
      <w:r w:rsidRPr="007D7EBB">
        <w:t xml:space="preserve"> </w:t>
      </w:r>
      <w:r w:rsidRPr="007D7EBB">
        <w:rPr>
          <w:cs/>
        </w:rPr>
        <w:t>สมาร์ทโฟน แท็บเล็ต รวมไปถึงอุปกรณ์สมาร์ทดีไวซ์ต่าง</w:t>
      </w:r>
      <w:r w:rsidRPr="007D7EBB">
        <w:rPr>
          <w:rFonts w:hint="cs"/>
          <w:cs/>
        </w:rPr>
        <w:t xml:space="preserve"> </w:t>
      </w:r>
      <w:r w:rsidRPr="007D7EBB">
        <w:rPr>
          <w:cs/>
        </w:rPr>
        <w:t>นอกจากนี้ยังสามารถใช้งานได้โดยไม่มีข้อจ</w:t>
      </w:r>
      <w:r w:rsidRPr="007D7EBB">
        <w:rPr>
          <w:rFonts w:hint="cs"/>
          <w:cs/>
        </w:rPr>
        <w:t>ำ</w:t>
      </w:r>
      <w:r w:rsidRPr="007D7EBB">
        <w:rPr>
          <w:cs/>
        </w:rPr>
        <w:t>กัดในด้านสถานที่และเวลาอีกด้วย ขอเพียงสามารถเชื่อมต่อกับเครือข่ายอินเทอร์เน็ตไ</w:t>
      </w:r>
      <w:r w:rsidRPr="007D7EBB">
        <w:rPr>
          <w:rFonts w:hint="cs"/>
          <w:cs/>
        </w:rPr>
        <w:t>ด้ (</w:t>
      </w:r>
      <w:r w:rsidRPr="007D7EBB">
        <w:rPr>
          <w:cs/>
        </w:rPr>
        <w:t>วุฒิพงษ์ ชินศรี</w:t>
      </w:r>
      <w:r w:rsidRPr="007D7EBB">
        <w:rPr>
          <w:rFonts w:hint="cs"/>
          <w:cs/>
        </w:rPr>
        <w:t xml:space="preserve"> และ  </w:t>
      </w:r>
      <w:r w:rsidRPr="007D7EBB">
        <w:rPr>
          <w:cs/>
        </w:rPr>
        <w:t>ศิริวรรณ วาสุกรี</w:t>
      </w:r>
      <w:r w:rsidRPr="007D7EBB">
        <w:rPr>
          <w:rFonts w:hint="cs"/>
          <w:cs/>
        </w:rPr>
        <w:t>, 2558)</w:t>
      </w:r>
    </w:p>
    <w:p w14:paraId="628DCF6C" w14:textId="4842DD6D" w:rsidR="008D6014" w:rsidRPr="006819B9" w:rsidRDefault="008D6014" w:rsidP="006819B9">
      <w:pPr>
        <w:pStyle w:val="Heading3"/>
        <w:rPr>
          <w:cs/>
        </w:rPr>
      </w:pPr>
      <w:r w:rsidRPr="006819B9">
        <w:t>2.1.1</w:t>
      </w:r>
      <w:r w:rsidRPr="006819B9">
        <w:tab/>
      </w:r>
      <w:r w:rsidR="007D7EBB" w:rsidRPr="007D7EBB">
        <w:rPr>
          <w:cs/>
        </w:rPr>
        <w:t>สถาปัตยกรรมเว็บแอปพลิเคชันแบบหลายชั้น (</w:t>
      </w:r>
      <w:r w:rsidR="007D7EBB" w:rsidRPr="007D7EBB">
        <w:t>Multi-Tier Architecture)</w:t>
      </w:r>
    </w:p>
    <w:p w14:paraId="1A6CFADA" w14:textId="77777777" w:rsidR="007D7EBB" w:rsidRPr="007D7EBB" w:rsidRDefault="007D7EBB" w:rsidP="007D7EBB">
      <w:pPr>
        <w:pStyle w:val="Heading4"/>
        <w:tabs>
          <w:tab w:val="left" w:pos="2070"/>
        </w:tabs>
      </w:pPr>
      <w:r w:rsidRPr="007D7EBB">
        <w:rPr>
          <w:cs/>
        </w:rPr>
        <w:t>สถาปัตยกรรมแบบหลายชั้น คือ รูปแบบการออกแบบซอฟต์แวร์ที่แบ่งการทำงานออกเป็นส่วนๆ อย่างชัดเจน เพื่อให้ง่ายต่อการพัฒนา การทดสอบ และการบำรุงรักษา โดยรูปแบบที่นิยมที่สุดคือ</w:t>
      </w:r>
      <w:r w:rsidRPr="007D7EBB">
        <w:t xml:space="preserve"> </w:t>
      </w:r>
      <w:r w:rsidRPr="007D7EBB">
        <w:rPr>
          <w:cs/>
        </w:rPr>
        <w:t xml:space="preserve">สถาปัตยกรรม </w:t>
      </w:r>
      <w:r w:rsidRPr="007D7EBB">
        <w:t xml:space="preserve">3 </w:t>
      </w:r>
      <w:r w:rsidRPr="007D7EBB">
        <w:rPr>
          <w:cs/>
        </w:rPr>
        <w:t>ชั้น (</w:t>
      </w:r>
      <w:r w:rsidRPr="007D7EBB">
        <w:t xml:space="preserve">3-Tier Architecture) </w:t>
      </w:r>
      <w:r w:rsidRPr="007D7EBB">
        <w:rPr>
          <w:cs/>
        </w:rPr>
        <w:t>ซึ่งประกอบด้วยส่วนประกอบหลักดังนี้</w:t>
      </w:r>
    </w:p>
    <w:p w14:paraId="0DF28E68" w14:textId="77777777" w:rsidR="007D7EBB" w:rsidRDefault="007D7EBB">
      <w:pPr>
        <w:spacing w:after="160"/>
        <w:rPr>
          <w:cs/>
        </w:rPr>
      </w:pPr>
      <w:r>
        <w:rPr>
          <w:cs/>
        </w:rPr>
        <w:br w:type="page"/>
      </w:r>
    </w:p>
    <w:p w14:paraId="4D85F83D" w14:textId="46A047E2" w:rsidR="008D6014" w:rsidRPr="00782A49" w:rsidRDefault="008D6014" w:rsidP="00E43A86">
      <w:pPr>
        <w:pStyle w:val="Heading4"/>
        <w:tabs>
          <w:tab w:val="left" w:pos="2070"/>
        </w:tabs>
      </w:pPr>
      <w:r w:rsidRPr="00782A49">
        <w:rPr>
          <w:rFonts w:hint="cs"/>
          <w:cs/>
        </w:rPr>
        <w:lastRenderedPageBreak/>
        <w:t>2.1.1.1</w:t>
      </w:r>
      <w:r w:rsidRPr="00782A49">
        <w:rPr>
          <w:cs/>
        </w:rPr>
        <w:tab/>
      </w:r>
      <w:r w:rsidR="007D7EBB" w:rsidRPr="007D7EBB">
        <w:rPr>
          <w:cs/>
        </w:rPr>
        <w:t>ชั้นการนำเสนอผล (</w:t>
      </w:r>
      <w:r w:rsidR="007D7EBB" w:rsidRPr="007D7EBB">
        <w:t xml:space="preserve">Presentation Tier / Client Tier): </w:t>
      </w:r>
      <w:r w:rsidR="007D7EBB" w:rsidRPr="007D7EBB">
        <w:rPr>
          <w:cs/>
        </w:rPr>
        <w:t>เป็นส่วน</w:t>
      </w:r>
      <w:r w:rsidR="007D7EBB" w:rsidRPr="007D7EBB">
        <w:rPr>
          <w:rFonts w:hint="cs"/>
          <w:cs/>
        </w:rPr>
        <w:t>ที่</w:t>
      </w:r>
      <w:r w:rsidR="007D7EBB" w:rsidRPr="007D7EBB">
        <w:rPr>
          <w:cs/>
        </w:rPr>
        <w:t>ติดต่อกับผู้ใช้งาน (</w:t>
      </w:r>
      <w:r w:rsidR="007D7EBB" w:rsidRPr="007D7EBB">
        <w:t xml:space="preserve">User Interface) </w:t>
      </w:r>
      <w:r w:rsidR="007D7EBB" w:rsidRPr="007D7EBB">
        <w:rPr>
          <w:cs/>
        </w:rPr>
        <w:t>ทำหน้าที่รับข้อมูลจากผู้ใช้และแสดงผลลัพธ์ที่ได้จากการประมวลผล</w:t>
      </w:r>
    </w:p>
    <w:p w14:paraId="27911E18" w14:textId="3E284B3E" w:rsidR="008D6014" w:rsidRDefault="008D6014" w:rsidP="00E43A86">
      <w:pPr>
        <w:pStyle w:val="Heading4"/>
        <w:tabs>
          <w:tab w:val="left" w:pos="2070"/>
        </w:tabs>
      </w:pPr>
      <w:r>
        <w:rPr>
          <w:rFonts w:hint="cs"/>
          <w:cs/>
        </w:rPr>
        <w:t>2.1.1.2</w:t>
      </w:r>
      <w:r>
        <w:rPr>
          <w:cs/>
        </w:rPr>
        <w:tab/>
      </w:r>
      <w:r w:rsidR="007D7EBB" w:rsidRPr="007D7EBB">
        <w:rPr>
          <w:cs/>
        </w:rPr>
        <w:t>ชั้นการประมวลผลทางธุรกิจ (</w:t>
      </w:r>
      <w:r w:rsidR="007D7EBB" w:rsidRPr="007D7EBB">
        <w:t xml:space="preserve">Logic Tier / Application Tier): </w:t>
      </w:r>
      <w:r w:rsidR="007D7EBB" w:rsidRPr="007D7EBB">
        <w:rPr>
          <w:cs/>
        </w:rPr>
        <w:t>เป็นส่วนหัวใจหลักของระบบที่ทำหน้าที่ประมวลผลตามเงื่อนไขหรือกฎเกณฑ์ที่กำหนดไว้ รวมถึงเป็นตัวกลางในการรับส่งข้อมูลระหว่างชั้นการนำเสนอและชั้นฐานข้อมูล</w:t>
      </w:r>
    </w:p>
    <w:p w14:paraId="2B56DCCB" w14:textId="77B38805" w:rsidR="008D6014" w:rsidRPr="00782CDB" w:rsidRDefault="008D6014" w:rsidP="007D7EBB">
      <w:pPr>
        <w:pStyle w:val="Heading4"/>
        <w:tabs>
          <w:tab w:val="left" w:pos="2070"/>
        </w:tabs>
        <w:rPr>
          <w:cs/>
        </w:rPr>
      </w:pPr>
      <w:r w:rsidRPr="009F1C0A">
        <w:rPr>
          <w:rFonts w:hint="cs"/>
          <w:cs/>
        </w:rPr>
        <w:t>2.1.1.3</w:t>
      </w:r>
      <w:r w:rsidRPr="009F1C0A">
        <w:rPr>
          <w:cs/>
        </w:rPr>
        <w:tab/>
      </w:r>
      <w:r w:rsidR="007D7EBB" w:rsidRPr="007D7EBB">
        <w:rPr>
          <w:cs/>
        </w:rPr>
        <w:t>ชั้นการจัดการข้อมูล (</w:t>
      </w:r>
      <w:r w:rsidR="007D7EBB" w:rsidRPr="007D7EBB">
        <w:t xml:space="preserve">Data Tier / Database Tier): </w:t>
      </w:r>
      <w:r w:rsidR="007D7EBB" w:rsidRPr="007D7EBB">
        <w:rPr>
          <w:cs/>
        </w:rPr>
        <w:t>เป็นส่วนที่ทำหน้าที่จัดเก็บและบริหารจัดการข้อมูลทั้งหมดของระบบ</w:t>
      </w:r>
      <w:r w:rsidR="007D7EBB" w:rsidRPr="007D7EBB">
        <w:rPr>
          <w:rFonts w:hint="cs"/>
          <w:cs/>
        </w:rPr>
        <w:t>และ</w:t>
      </w:r>
      <w:r w:rsidR="007D7EBB" w:rsidRPr="007D7EBB">
        <w:rPr>
          <w:cs/>
        </w:rPr>
        <w:t xml:space="preserve">จัดการฐานข้อมูลเชิงสัมพันธ์ที่มีประสิทธิภาพสูง รองรับการจัดเก็บข้อมูลที่มีโครงสร้างซับซ้อน </w:t>
      </w:r>
      <w:r w:rsidR="007D7EBB" w:rsidRPr="007D7EBB">
        <w:t>(Pressman &amp; Maxim, 2020)</w:t>
      </w:r>
    </w:p>
    <w:p w14:paraId="3E612D64" w14:textId="77777777" w:rsidR="008D6014" w:rsidRDefault="008D6014" w:rsidP="008D6014">
      <w:pPr>
        <w:spacing w:line="240" w:lineRule="auto"/>
      </w:pPr>
    </w:p>
    <w:p w14:paraId="31172068" w14:textId="690D8A7C" w:rsidR="008D6014" w:rsidRDefault="008D6014" w:rsidP="002C3952">
      <w:pPr>
        <w:pStyle w:val="Heading2"/>
      </w:pPr>
      <w:r>
        <w:t>2</w:t>
      </w:r>
      <w:r w:rsidRPr="001C06FC">
        <w:t>.2</w:t>
      </w:r>
      <w:r>
        <w:rPr>
          <w:cs/>
        </w:rPr>
        <w:tab/>
      </w:r>
      <w:r w:rsidR="007D7EBB" w:rsidRPr="007D7EBB">
        <w:rPr>
          <w:rFonts w:hint="cs"/>
          <w:cs/>
        </w:rPr>
        <w:t>แนวคิด</w:t>
      </w:r>
      <w:r w:rsidR="007D7EBB" w:rsidRPr="007D7EBB">
        <w:rPr>
          <w:cs/>
        </w:rPr>
        <w:t>การจัดการรายการปัญหาและการติดตามสถานะ</w:t>
      </w:r>
    </w:p>
    <w:p w14:paraId="7EA9620A" w14:textId="77777777" w:rsidR="007D7EBB" w:rsidRDefault="007D7EBB" w:rsidP="007D7EBB">
      <w:pPr>
        <w:pStyle w:val="Heading3"/>
      </w:pPr>
      <w:r w:rsidRPr="007D7EBB">
        <w:rPr>
          <w:cs/>
        </w:rPr>
        <w:t>แนวคิดการจัดการรายการปัญหาและการติดตามสถานะ คือ กระบวนการบริหารจัดการข้อขัดข้องหรือคำร้องขออย่างเป็นระบบ ตั้งแต่จุดเริ่มต้นที่มีการรับแจ้งปัญหาไปจนถึงขั้นตอนสุดท้ายที่ปัญหาได้รับการแก้ไข</w:t>
      </w:r>
      <w:r w:rsidRPr="007D7EBB">
        <w:t xml:space="preserve"> </w:t>
      </w:r>
      <w:r w:rsidRPr="007D7EBB">
        <w:rPr>
          <w:cs/>
        </w:rPr>
        <w:t>โดยมี</w:t>
      </w:r>
      <w:r w:rsidRPr="007D7EBB">
        <w:rPr>
          <w:rFonts w:hint="cs"/>
          <w:cs/>
        </w:rPr>
        <w:t>วัตถุประสงค์หลัก</w:t>
      </w:r>
      <w:r w:rsidRPr="007D7EBB">
        <w:rPr>
          <w:cs/>
        </w:rPr>
        <w:t>คือการเปลี่ยนรูปแบบการทำงานจากเดิมที่จัดการด้วยเจ้าหน้าที่ (</w:t>
      </w:r>
      <w:r w:rsidRPr="007D7EBB">
        <w:t xml:space="preserve">Manual) </w:t>
      </w:r>
      <w:r w:rsidRPr="007D7EBB">
        <w:rPr>
          <w:cs/>
        </w:rPr>
        <w:t>ให้กลายเป็นกระบวนการอัตโนมัติผ่านระบบสารสนเทศ เพื่อเพิ่มความแม่นยำในการเก็บข้อมูลและการสื่อสาร</w:t>
      </w:r>
      <w:r w:rsidRPr="007D7EBB">
        <w:t xml:space="preserve"> </w:t>
      </w:r>
      <w:r w:rsidRPr="007D7EBB">
        <w:rPr>
          <w:cs/>
        </w:rPr>
        <w:t>ระบบนี้ทำหน้าที่เป็นศูนย์กลางในการบันทึกและติดตามความคืบหน้า เพื่อให้ทั้งผู้แจ้งและผู้ดูแลระบบสามารถมองเห็นสถานะปัจจุบันของปัญหาได้ตรงกัน</w:t>
      </w:r>
      <w:r w:rsidRPr="007D7EBB">
        <w:t xml:space="preserve"> </w:t>
      </w:r>
      <w:r w:rsidRPr="007D7EBB">
        <w:rPr>
          <w:cs/>
        </w:rPr>
        <w:t>ช่วยลดความสับสนในการทำงานและทำให้การดำเนินงานภายในองค์กรมีความโปร่งใสมากขึ้น</w:t>
      </w:r>
    </w:p>
    <w:p w14:paraId="783D775A" w14:textId="304BC74F" w:rsidR="007D7EBB" w:rsidRPr="006819B9" w:rsidRDefault="007D7EBB" w:rsidP="007D7EBB">
      <w:pPr>
        <w:pStyle w:val="Heading3"/>
        <w:rPr>
          <w:cs/>
        </w:rPr>
      </w:pPr>
      <w:r w:rsidRPr="006819B9">
        <w:t>2.</w:t>
      </w:r>
      <w:r w:rsidR="008C1A29">
        <w:t>2</w:t>
      </w:r>
      <w:r w:rsidRPr="006819B9">
        <w:t>.1</w:t>
      </w:r>
      <w:r w:rsidRPr="006819B9">
        <w:tab/>
      </w:r>
      <w:r w:rsidRPr="007D7EBB">
        <w:rPr>
          <w:cs/>
        </w:rPr>
        <w:t>นิยามของปัญหาในระบบ</w:t>
      </w:r>
    </w:p>
    <w:p w14:paraId="68380AE7" w14:textId="6B85AD86" w:rsidR="007D7EBB" w:rsidRPr="007D7EBB" w:rsidRDefault="007D7EBB" w:rsidP="007D7EBB">
      <w:pPr>
        <w:pStyle w:val="Heading4"/>
        <w:tabs>
          <w:tab w:val="left" w:pos="2070"/>
        </w:tabs>
      </w:pPr>
      <w:r w:rsidRPr="007D7EBB">
        <w:rPr>
          <w:cs/>
        </w:rPr>
        <w:t>ปัญหาในระบบติดตาม หมายถึง ข้อขัดข้องหรือความต้องการรับบริการด้านเทคโนโลยีสารสนเทศและโครงสร้างพื้นฐานที่ส่งผลกระทบต่อการเรียนการสอนและการปฏิบัติงาน</w:t>
      </w:r>
      <w:r w:rsidRPr="007D7EBB">
        <w:t xml:space="preserve"> </w:t>
      </w:r>
      <w:r w:rsidRPr="007D7EBB">
        <w:rPr>
          <w:cs/>
        </w:rPr>
        <w:t>ข้อมูลปัญหาที่ถูกบันทึกไว้จะช่วยให้ผู้ดูแลระบบมองเห็นภาพรวมของความขัดข้องที่เกิดขึ้นในองค์กร เพื่อนำไปวิเคราะห์แนวโน้มและป้องกันปัญหาในระยะยาว</w:t>
      </w:r>
      <w:r w:rsidRPr="007D7EBB">
        <w:rPr>
          <w:rFonts w:hint="cs"/>
          <w:cs/>
        </w:rPr>
        <w:t xml:space="preserve"> </w:t>
      </w:r>
      <w:r w:rsidRPr="007D7EBB">
        <w:t>(</w:t>
      </w:r>
      <w:r w:rsidRPr="007D7EBB">
        <w:rPr>
          <w:cs/>
        </w:rPr>
        <w:t>วิเชียร พุ่มสว่าง</w:t>
      </w:r>
      <w:r w:rsidRPr="007D7EBB">
        <w:t>, 2561</w:t>
      </w:r>
      <w:r w:rsidRPr="007D7EBB">
        <w:rPr>
          <w:rFonts w:hint="cs"/>
          <w:cs/>
        </w:rPr>
        <w:t xml:space="preserve">) </w:t>
      </w:r>
      <w:r w:rsidRPr="007D7EBB">
        <w:rPr>
          <w:cs/>
        </w:rPr>
        <w:t>เพื่อให้ครอบคลุมความต้องการของผู้ใช้ ประเภทของปัญหาในระบบจึงถูกจำแนกออกเป็นดังนี้</w:t>
      </w:r>
    </w:p>
    <w:p w14:paraId="06CEFCAF" w14:textId="77777777" w:rsidR="008C1A29" w:rsidRDefault="007D7EBB" w:rsidP="008C1A29">
      <w:pPr>
        <w:pStyle w:val="Heading4"/>
        <w:tabs>
          <w:tab w:val="left" w:pos="2070"/>
        </w:tabs>
      </w:pPr>
      <w:r w:rsidRPr="00782A49">
        <w:rPr>
          <w:rFonts w:hint="cs"/>
          <w:cs/>
        </w:rPr>
        <w:t>2.</w:t>
      </w:r>
      <w:r w:rsidR="008C1A29">
        <w:t>2</w:t>
      </w:r>
      <w:r w:rsidRPr="00782A49">
        <w:rPr>
          <w:rFonts w:hint="cs"/>
          <w:cs/>
        </w:rPr>
        <w:t>.1.1</w:t>
      </w:r>
      <w:r w:rsidRPr="00782A49">
        <w:rPr>
          <w:cs/>
        </w:rPr>
        <w:tab/>
      </w:r>
      <w:r w:rsidR="008C1A29" w:rsidRPr="008C1A29">
        <w:rPr>
          <w:cs/>
        </w:rPr>
        <w:t>ด้านอุปกรณ์คอมพิวเตอร์และครุภัณฑ์ ครอบคลุมอุปกรณ์</w:t>
      </w:r>
      <w:r w:rsidR="008C1A29" w:rsidRPr="008C1A29">
        <w:rPr>
          <w:rFonts w:hint="cs"/>
          <w:cs/>
        </w:rPr>
        <w:t>ค</w:t>
      </w:r>
      <w:r w:rsidR="008C1A29" w:rsidRPr="008C1A29">
        <w:rPr>
          <w:cs/>
        </w:rPr>
        <w:t>อมพิวเตอร์</w:t>
      </w:r>
      <w:r w:rsidR="008C1A29" w:rsidRPr="008C1A29">
        <w:rPr>
          <w:rFonts w:hint="cs"/>
          <w:cs/>
        </w:rPr>
        <w:t xml:space="preserve"> ครุภัณฑ์ที่เกิดการ</w:t>
      </w:r>
      <w:r w:rsidR="008C1A29" w:rsidRPr="008C1A29">
        <w:rPr>
          <w:cs/>
        </w:rPr>
        <w:t>ชำรุด</w:t>
      </w:r>
      <w:r w:rsidR="008C1A29" w:rsidRPr="008C1A29">
        <w:rPr>
          <w:rFonts w:hint="cs"/>
          <w:cs/>
        </w:rPr>
        <w:t xml:space="preserve"> หรือเกิดความเสียหาย</w:t>
      </w:r>
    </w:p>
    <w:p w14:paraId="3B00AEC2" w14:textId="0B63981B" w:rsidR="008C1A29" w:rsidRDefault="008C1A29" w:rsidP="008C1A29">
      <w:pPr>
        <w:pStyle w:val="Heading4"/>
        <w:tabs>
          <w:tab w:val="left" w:pos="2070"/>
        </w:tabs>
      </w:pPr>
      <w:r>
        <w:t>2.2.1.2</w:t>
      </w:r>
      <w:r>
        <w:tab/>
      </w:r>
      <w:r w:rsidRPr="008C1A29">
        <w:rPr>
          <w:cs/>
        </w:rPr>
        <w:t>ด้านบริการและสิ่งอำนวยความสะดวก เช่น การแจ้งปัญหาความ</w:t>
      </w:r>
      <w:r w:rsidRPr="008C1A29">
        <w:rPr>
          <w:rFonts w:hint="cs"/>
          <w:cs/>
        </w:rPr>
        <w:t>ส</w:t>
      </w:r>
      <w:r w:rsidRPr="008C1A29">
        <w:rPr>
          <w:cs/>
        </w:rPr>
        <w:t>ะอาดในห้องปฏิบัติการ หรือความชำรุดของอุปกรณ์พื้นฐาน เช่น โต๊ะ เก้าอี้ และระบบไฟฟ้า</w:t>
      </w:r>
    </w:p>
    <w:p w14:paraId="6B2A6251" w14:textId="77777777" w:rsidR="008C1A29" w:rsidRDefault="008C1A29">
      <w:pPr>
        <w:spacing w:after="160"/>
      </w:pPr>
      <w:r>
        <w:br w:type="page"/>
      </w:r>
    </w:p>
    <w:p w14:paraId="061CDCA9" w14:textId="4DC073E1" w:rsidR="008C1A29" w:rsidRDefault="008C1A29" w:rsidP="008C1A29">
      <w:pPr>
        <w:pStyle w:val="Heading4"/>
        <w:tabs>
          <w:tab w:val="left" w:pos="2070"/>
        </w:tabs>
      </w:pPr>
      <w:r>
        <w:lastRenderedPageBreak/>
        <w:t>2.2.1.3</w:t>
      </w:r>
      <w:r>
        <w:tab/>
      </w:r>
      <w:r w:rsidRPr="008C1A29">
        <w:rPr>
          <w:cs/>
        </w:rPr>
        <w:t>ด้านระบบเครือข่ายและการสื่อสาร</w:t>
      </w:r>
      <w:r w:rsidRPr="008C1A29">
        <w:rPr>
          <w:rFonts w:hint="cs"/>
          <w:cs/>
        </w:rPr>
        <w:t xml:space="preserve"> เช่น </w:t>
      </w:r>
      <w:r w:rsidRPr="008C1A29">
        <w:rPr>
          <w:cs/>
        </w:rPr>
        <w:t>ปัญหาเกี่ยวกับระบบอินเทอร์เน็ต</w:t>
      </w:r>
      <w:r w:rsidRPr="008C1A29">
        <w:rPr>
          <w:rFonts w:hint="cs"/>
          <w:cs/>
        </w:rPr>
        <w:t>ในแต่ละพื้นที่</w:t>
      </w:r>
      <w:r w:rsidRPr="008C1A29">
        <w:rPr>
          <w:cs/>
        </w:rPr>
        <w:t>ทั้งแบบสายและไร้สาย</w:t>
      </w:r>
    </w:p>
    <w:p w14:paraId="6B69167A" w14:textId="6C5794D0" w:rsidR="008C1A29" w:rsidRDefault="008C1A29" w:rsidP="008C1A29">
      <w:pPr>
        <w:pStyle w:val="Heading4"/>
        <w:tabs>
          <w:tab w:val="left" w:pos="2070"/>
        </w:tabs>
      </w:pPr>
      <w:r>
        <w:t>2.2.1.4</w:t>
      </w:r>
      <w:r>
        <w:tab/>
      </w:r>
      <w:r w:rsidRPr="008C1A29">
        <w:rPr>
          <w:cs/>
        </w:rPr>
        <w:t>ด้านซอฟต์แวร์</w:t>
      </w:r>
      <w:r w:rsidRPr="008C1A29">
        <w:rPr>
          <w:rFonts w:hint="cs"/>
          <w:cs/>
        </w:rPr>
        <w:t xml:space="preserve">และระบบปฏิบัติการ เช่น </w:t>
      </w:r>
      <w:r w:rsidRPr="008C1A29">
        <w:rPr>
          <w:cs/>
        </w:rPr>
        <w:t>โปรแกรม</w:t>
      </w:r>
      <w:r w:rsidRPr="008C1A29">
        <w:rPr>
          <w:rFonts w:hint="cs"/>
          <w:cs/>
        </w:rPr>
        <w:t>เกิดข้อผิดพลาดหรือ</w:t>
      </w:r>
      <w:r w:rsidRPr="008C1A29">
        <w:rPr>
          <w:cs/>
        </w:rPr>
        <w:t>ไม่สามารถใช้งานได้ หรือ</w:t>
      </w:r>
      <w:r w:rsidRPr="008C1A29">
        <w:rPr>
          <w:rFonts w:hint="cs"/>
          <w:cs/>
        </w:rPr>
        <w:t>ระบบปฏิบัติการเกิดข้อผิดพลาด</w:t>
      </w:r>
    </w:p>
    <w:p w14:paraId="39902927" w14:textId="126468C1" w:rsidR="008C1A29" w:rsidRPr="006819B9" w:rsidRDefault="008C1A29" w:rsidP="008C1A29">
      <w:pPr>
        <w:pStyle w:val="Heading3"/>
        <w:rPr>
          <w:cs/>
        </w:rPr>
      </w:pPr>
      <w:r w:rsidRPr="006819B9">
        <w:t>2.</w:t>
      </w:r>
      <w:r>
        <w:t>2</w:t>
      </w:r>
      <w:r w:rsidRPr="006819B9">
        <w:t>.</w:t>
      </w:r>
      <w:r>
        <w:t>2</w:t>
      </w:r>
      <w:r w:rsidRPr="006819B9">
        <w:tab/>
      </w:r>
      <w:r w:rsidRPr="008C1A29">
        <w:rPr>
          <w:cs/>
        </w:rPr>
        <w:t>รูปแบบการแจ้งปัญหา</w:t>
      </w:r>
    </w:p>
    <w:p w14:paraId="3A2B4312" w14:textId="77777777" w:rsidR="008C1A29" w:rsidRDefault="008C1A29" w:rsidP="008C1A29">
      <w:pPr>
        <w:pStyle w:val="Heading4"/>
        <w:tabs>
          <w:tab w:val="left" w:pos="2070"/>
        </w:tabs>
      </w:pPr>
      <w:r w:rsidRPr="008C1A29">
        <w:rPr>
          <w:cs/>
        </w:rPr>
        <w:t>การแจ้งปัญหาถูกพัฒนาในรูปแบบเว็บแอปพลิเคชันเพื่อให้ผู้ใช้สามารถแจ้งผ่านอุปกรณ์ต่าง ๆ เช่น คอมพิวเตอร์ หรือสมาร์ทโฟน ได้โดยไม่มีข้อจำกัดด้านสถานที่และเวลา</w:t>
      </w:r>
      <w:r w:rsidRPr="008C1A29">
        <w:t xml:space="preserve"> </w:t>
      </w:r>
      <w:r w:rsidRPr="008C1A29">
        <w:rPr>
          <w:cs/>
        </w:rPr>
        <w:t>โดยระบบทำหน้าที่เป็นจุดติดต่อเดียว (</w:t>
      </w:r>
      <w:r w:rsidRPr="008C1A29">
        <w:t xml:space="preserve">Single Point of Contact - SPOC) </w:t>
      </w:r>
      <w:r w:rsidRPr="008C1A29">
        <w:rPr>
          <w:cs/>
        </w:rPr>
        <w:t>ระหว่างผู้ใช้และผู้ให้บริการ</w:t>
      </w:r>
      <w:r w:rsidRPr="008C1A29">
        <w:t xml:space="preserve"> </w:t>
      </w:r>
      <w:r w:rsidRPr="008C1A29">
        <w:rPr>
          <w:cs/>
        </w:rPr>
        <w:t>ผู้แจ้งจะต้องระบุรายละเอียดปัญหาและสถานที่เพื่อให้ผู้ดูแลระบบเห็นภาพรวมของความขัดข้องที่เกิดขึ้นและดำเนินการได้อย่างถูกต้อง</w:t>
      </w:r>
    </w:p>
    <w:p w14:paraId="28B8D7EA" w14:textId="324625F4" w:rsidR="008C1A29" w:rsidRPr="006819B9" w:rsidRDefault="008C1A29" w:rsidP="008C1A29">
      <w:pPr>
        <w:pStyle w:val="Heading3"/>
        <w:rPr>
          <w:cs/>
        </w:rPr>
      </w:pPr>
      <w:r w:rsidRPr="006819B9">
        <w:t>2.</w:t>
      </w:r>
      <w:r>
        <w:t>2</w:t>
      </w:r>
      <w:r w:rsidRPr="006819B9">
        <w:t>.</w:t>
      </w:r>
      <w:r>
        <w:t>3</w:t>
      </w:r>
      <w:r w:rsidRPr="006819B9">
        <w:tab/>
      </w:r>
      <w:r w:rsidRPr="008C1A29">
        <w:rPr>
          <w:cs/>
        </w:rPr>
        <w:t>กลไกการติดตามสถานะเพื่อให้ผู้แจ้งรับทราบความคืบหน้า</w:t>
      </w:r>
    </w:p>
    <w:p w14:paraId="3D687493" w14:textId="77777777" w:rsidR="008C1A29" w:rsidRDefault="008C1A29" w:rsidP="008C1A29">
      <w:pPr>
        <w:pStyle w:val="Heading4"/>
        <w:tabs>
          <w:tab w:val="left" w:pos="2070"/>
        </w:tabs>
      </w:pPr>
      <w:r w:rsidRPr="008C1A29">
        <w:rPr>
          <w:cs/>
        </w:rPr>
        <w:t>ระบบมีการกำหนดวงจรชีวิตของปัญหาที่ชัดเจน เพื่อให้ผู้เกี่ยวข้องทราบว่าปัญหาอยู่ในขั้นตอนใด</w:t>
      </w:r>
      <w:r w:rsidRPr="008C1A29">
        <w:t xml:space="preserve"> </w:t>
      </w:r>
      <w:r w:rsidRPr="008C1A29">
        <w:rPr>
          <w:rFonts w:hint="cs"/>
          <w:cs/>
        </w:rPr>
        <w:t>ซึ่ง</w:t>
      </w:r>
      <w:r w:rsidRPr="008C1A29">
        <w:rPr>
          <w:cs/>
        </w:rPr>
        <w:t>การติดตามสถานะ</w:t>
      </w:r>
      <w:r w:rsidRPr="008C1A29">
        <w:rPr>
          <w:rFonts w:hint="cs"/>
          <w:cs/>
        </w:rPr>
        <w:t>มี</w:t>
      </w:r>
      <w:r w:rsidRPr="008C1A29">
        <w:rPr>
          <w:cs/>
        </w:rPr>
        <w:t>สถาน</w:t>
      </w:r>
      <w:r w:rsidRPr="008C1A29">
        <w:rPr>
          <w:rFonts w:hint="cs"/>
          <w:cs/>
        </w:rPr>
        <w:t xml:space="preserve">ะเริ่มต้นตั้งแต่ </w:t>
      </w:r>
      <w:r w:rsidRPr="008C1A29">
        <w:rPr>
          <w:cs/>
        </w:rPr>
        <w:t>"รอดำเนินการ" (</w:t>
      </w:r>
      <w:r w:rsidRPr="008C1A29">
        <w:t xml:space="preserve">Pending) </w:t>
      </w:r>
      <w:r w:rsidRPr="008C1A29">
        <w:rPr>
          <w:cs/>
        </w:rPr>
        <w:t>เมื่อมีการแจ้ง</w:t>
      </w:r>
      <w:r w:rsidRPr="008C1A29">
        <w:rPr>
          <w:rFonts w:hint="cs"/>
          <w:cs/>
        </w:rPr>
        <w:t>ปัญหา</w:t>
      </w:r>
      <w:r w:rsidRPr="008C1A29">
        <w:rPr>
          <w:cs/>
        </w:rPr>
        <w:t>เข้าสู่ระบบ ไปสู่สถานะ "กำลังดำเนินการ" (</w:t>
      </w:r>
      <w:r w:rsidRPr="008C1A29">
        <w:t xml:space="preserve">In Progress) </w:t>
      </w:r>
      <w:r w:rsidRPr="008C1A29">
        <w:rPr>
          <w:cs/>
        </w:rPr>
        <w:t>เมื่อเจ้าหน้าที่รับเรื่อง และจบที่สถานะ "แก้ไขเสร็จสิ้น" (</w:t>
      </w:r>
      <w:r w:rsidRPr="008C1A29">
        <w:t>Resolved)</w:t>
      </w:r>
      <w:r w:rsidRPr="008C1A29">
        <w:rPr>
          <w:rFonts w:hint="cs"/>
          <w:cs/>
        </w:rPr>
        <w:t xml:space="preserve"> หรือ </w:t>
      </w:r>
      <w:r w:rsidRPr="008C1A29">
        <w:rPr>
          <w:cs/>
        </w:rPr>
        <w:t>"</w:t>
      </w:r>
      <w:r w:rsidRPr="008C1A29">
        <w:rPr>
          <w:rFonts w:hint="cs"/>
          <w:cs/>
        </w:rPr>
        <w:t>ไม่สามารถดำเนินการได้</w:t>
      </w:r>
      <w:r w:rsidRPr="008C1A29">
        <w:rPr>
          <w:cs/>
        </w:rPr>
        <w:t>"</w:t>
      </w:r>
      <w:r w:rsidRPr="008C1A29">
        <w:rPr>
          <w:rFonts w:hint="cs"/>
          <w:cs/>
        </w:rPr>
        <w:t xml:space="preserve"> </w:t>
      </w:r>
      <w:r w:rsidRPr="008C1A29">
        <w:t>(Rejected)</w:t>
      </w:r>
      <w:r w:rsidRPr="008C1A29">
        <w:rPr>
          <w:cs/>
        </w:rPr>
        <w:t xml:space="preserve"> </w:t>
      </w:r>
      <w:r w:rsidRPr="008C1A29">
        <w:t xml:space="preserve"> </w:t>
      </w:r>
      <w:r w:rsidRPr="008C1A29">
        <w:rPr>
          <w:cs/>
        </w:rPr>
        <w:t>เมื่อการดำเนินงานสิ้นสุด</w:t>
      </w:r>
      <w:r w:rsidRPr="008C1A29">
        <w:t xml:space="preserve"> </w:t>
      </w:r>
      <w:r w:rsidRPr="008C1A29">
        <w:rPr>
          <w:cs/>
        </w:rPr>
        <w:t>ผู้แจ้งสามารถตรวจสอบสถานะและผลการดำเนินงานได้แบบเรียลไทม์ผ่านระบบ ซึ่งช่วยเพิ่มประสิทธิภาพการสื่อสารและยกระดับความพึงพอใจในการใช้บริการ</w:t>
      </w:r>
      <w:r w:rsidRPr="008C1A29">
        <w:rPr>
          <w:rFonts w:hint="cs"/>
          <w:cs/>
        </w:rPr>
        <w:t xml:space="preserve"> </w:t>
      </w:r>
      <w:r w:rsidRPr="008C1A29">
        <w:t>(</w:t>
      </w:r>
      <w:proofErr w:type="spellStart"/>
      <w:r w:rsidRPr="008C1A29">
        <w:t>Mulyanto</w:t>
      </w:r>
      <w:proofErr w:type="spellEnd"/>
      <w:r w:rsidRPr="008C1A29">
        <w:t xml:space="preserve"> et al., 2023)</w:t>
      </w:r>
    </w:p>
    <w:p w14:paraId="37A722DD" w14:textId="77777777" w:rsidR="008C1A29" w:rsidRPr="008C1A29" w:rsidRDefault="008C1A29" w:rsidP="008C1A29"/>
    <w:p w14:paraId="6B4CF3A2" w14:textId="4CAA3733" w:rsidR="008C1A29" w:rsidRDefault="008C1A29" w:rsidP="008C1A29">
      <w:pPr>
        <w:pStyle w:val="Heading2"/>
      </w:pPr>
      <w:r>
        <w:t>2</w:t>
      </w:r>
      <w:r w:rsidRPr="001C06FC">
        <w:t>.</w:t>
      </w:r>
      <w:r>
        <w:t>3</w:t>
      </w:r>
      <w:r>
        <w:rPr>
          <w:cs/>
        </w:rPr>
        <w:tab/>
      </w:r>
      <w:r w:rsidRPr="008C1A29">
        <w:rPr>
          <w:cs/>
        </w:rPr>
        <w:t>งานวิจัยที่เกี่ยวข้อง</w:t>
      </w:r>
    </w:p>
    <w:p w14:paraId="0C18C7EF" w14:textId="77777777" w:rsidR="00273C03" w:rsidRDefault="008C1A29" w:rsidP="008C1A29">
      <w:pPr>
        <w:pStyle w:val="Heading4"/>
        <w:tabs>
          <w:tab w:val="left" w:pos="1260"/>
        </w:tabs>
        <w:ind w:firstLine="540"/>
      </w:pPr>
      <w:r w:rsidRPr="008C1A29">
        <w:rPr>
          <w:cs/>
        </w:rPr>
        <w:t>นาถตยา ขุนทอง</w:t>
      </w:r>
      <w:r w:rsidRPr="008C1A29">
        <w:t xml:space="preserve"> </w:t>
      </w:r>
      <w:r w:rsidRPr="008C1A29">
        <w:rPr>
          <w:cs/>
        </w:rPr>
        <w:t>และคณะ</w:t>
      </w:r>
      <w:r w:rsidRPr="008C1A29">
        <w:rPr>
          <w:rFonts w:hint="cs"/>
          <w:cs/>
        </w:rPr>
        <w:t xml:space="preserve"> </w:t>
      </w:r>
      <w:r w:rsidRPr="008C1A29">
        <w:t xml:space="preserve">(2561) </w:t>
      </w:r>
      <w:r w:rsidRPr="008C1A29">
        <w:rPr>
          <w:cs/>
        </w:rPr>
        <w:t>ได้</w:t>
      </w:r>
      <w:r w:rsidRPr="008C1A29">
        <w:rPr>
          <w:rFonts w:hint="cs"/>
          <w:cs/>
        </w:rPr>
        <w:t xml:space="preserve">ทำการวิจัยเรื่อง </w:t>
      </w:r>
      <w:r w:rsidRPr="008C1A29">
        <w:rPr>
          <w:cs/>
        </w:rPr>
        <w:t>การพัฒนาระบบสารสนเทศด้วยการบริหารจัดการงานซ่อมระบบเครือข่ายและอุปกรณ์คอมพิวเตอร์ด้วยบูทสแตรป ฟอนท์เอ็น</w:t>
      </w:r>
      <w:r w:rsidRPr="008C1A29">
        <w:t xml:space="preserve"> </w:t>
      </w:r>
      <w:r w:rsidRPr="008C1A29">
        <w:rPr>
          <w:cs/>
        </w:rPr>
        <w:t>เฟรมเวิร์ค กรณีศึกษาโรงเรียนนายเรืออากาศนวมินทกษัตริยาธิราช</w:t>
      </w:r>
      <w:r w:rsidRPr="008C1A29">
        <w:rPr>
          <w:rFonts w:hint="cs"/>
          <w:cs/>
        </w:rPr>
        <w:t xml:space="preserve"> </w:t>
      </w:r>
      <w:r w:rsidRPr="008C1A29">
        <w:rPr>
          <w:cs/>
        </w:rPr>
        <w:t xml:space="preserve">มีวัตถุประสงค์เพื่อพัฒนาระบบที่ช่วยให้ผู้ใช้งานภายในหน่วยงานสามารถแจ้งซ่อมและตรวจสอบสถานะงานผ่านเว็บไซต์ </w:t>
      </w:r>
      <w:r w:rsidRPr="008C1A29">
        <w:rPr>
          <w:rFonts w:hint="cs"/>
          <w:cs/>
        </w:rPr>
        <w:t>ผลการวิจัย</w:t>
      </w:r>
      <w:r w:rsidRPr="008C1A29">
        <w:rPr>
          <w:cs/>
        </w:rPr>
        <w:t>พบว่า ผู้ใช้บริการภายในหน่วยงานสามารถแจ้งซ่อมและตรวจสอบสถานะงานซ่อมผ่านเว็บไซต์ได้ ส่วนเจ้าหน้าที่ซ่อมบ</w:t>
      </w:r>
      <w:r w:rsidRPr="008C1A29">
        <w:rPr>
          <w:rFonts w:hint="cs"/>
          <w:cs/>
        </w:rPr>
        <w:t>ำ</w:t>
      </w:r>
      <w:r w:rsidRPr="008C1A29">
        <w:rPr>
          <w:cs/>
        </w:rPr>
        <w:t>รุงสามารถจัดการข้อมูลต่าง ๆ</w:t>
      </w:r>
      <w:r w:rsidRPr="008C1A29">
        <w:t xml:space="preserve"> </w:t>
      </w:r>
      <w:r w:rsidRPr="008C1A29">
        <w:rPr>
          <w:cs/>
        </w:rPr>
        <w:t>ด้านงานซ่อมบ</w:t>
      </w:r>
      <w:r w:rsidRPr="008C1A29">
        <w:rPr>
          <w:rFonts w:hint="cs"/>
          <w:cs/>
        </w:rPr>
        <w:t>ำ</w:t>
      </w:r>
      <w:r w:rsidRPr="008C1A29">
        <w:rPr>
          <w:cs/>
        </w:rPr>
        <w:t>รุงรักษาเครื่องคอมพิวเตอร์และระบบเครือข่ายได้ สามารถตรวจสอบประวัติการซ่อมบ</w:t>
      </w:r>
      <w:r w:rsidRPr="008C1A29">
        <w:rPr>
          <w:rFonts w:hint="cs"/>
          <w:cs/>
        </w:rPr>
        <w:t>ำ</w:t>
      </w:r>
      <w:r w:rsidRPr="008C1A29">
        <w:rPr>
          <w:cs/>
        </w:rPr>
        <w:t>รุงรักษา</w:t>
      </w:r>
      <w:r w:rsidRPr="008C1A29">
        <w:t xml:space="preserve"> </w:t>
      </w:r>
      <w:r w:rsidRPr="008C1A29">
        <w:rPr>
          <w:cs/>
        </w:rPr>
        <w:t>สถิติการซ่อม และออกรายงานได้ และส่วนผู้ดูแลระบบเป็นผู้จัดการข้อมูลผู้ใช้งานและสิทธิ์ของผู้ใช้งานระบบ</w:t>
      </w:r>
      <w:r w:rsidRPr="008C1A29">
        <w:rPr>
          <w:rFonts w:hint="cs"/>
          <w:cs/>
        </w:rPr>
        <w:t>ได้</w:t>
      </w:r>
    </w:p>
    <w:p w14:paraId="7C464461" w14:textId="7A975118" w:rsidR="00273C03" w:rsidRDefault="008C1A29" w:rsidP="008C1A29">
      <w:pPr>
        <w:pStyle w:val="Heading4"/>
        <w:tabs>
          <w:tab w:val="left" w:pos="1260"/>
        </w:tabs>
        <w:ind w:firstLine="540"/>
        <w:rPr>
          <w:rFonts w:hint="cs"/>
          <w:cs/>
        </w:rPr>
      </w:pPr>
      <w:r w:rsidRPr="008C1A29">
        <w:rPr>
          <w:cs/>
        </w:rPr>
        <w:t>ประทีป เทพยศ</w:t>
      </w:r>
      <w:r w:rsidRPr="008C1A29">
        <w:rPr>
          <w:rFonts w:hint="cs"/>
          <w:cs/>
        </w:rPr>
        <w:t xml:space="preserve"> </w:t>
      </w:r>
      <w:r w:rsidRPr="008C1A29">
        <w:rPr>
          <w:cs/>
        </w:rPr>
        <w:t>และอภิรมย์ อังสุรัตน์</w:t>
      </w:r>
      <w:r w:rsidRPr="008C1A29">
        <w:t xml:space="preserve"> (2564)</w:t>
      </w:r>
      <w:r w:rsidRPr="008C1A29">
        <w:rPr>
          <w:rFonts w:hint="cs"/>
          <w:cs/>
        </w:rPr>
        <w:t xml:space="preserve"> </w:t>
      </w:r>
      <w:r w:rsidRPr="008C1A29">
        <w:rPr>
          <w:cs/>
        </w:rPr>
        <w:t>ได้</w:t>
      </w:r>
      <w:r w:rsidRPr="008C1A29">
        <w:rPr>
          <w:rFonts w:hint="cs"/>
          <w:cs/>
        </w:rPr>
        <w:t xml:space="preserve">ทำการวิจัยเรื่อง </w:t>
      </w:r>
      <w:r w:rsidRPr="008C1A29">
        <w:rPr>
          <w:cs/>
        </w:rPr>
        <w:t>การพัฒนาระบบแจ้งซ่อมบํารุงครุภัณฑ์ออนไลน์</w:t>
      </w:r>
      <w:r w:rsidRPr="008C1A29">
        <w:rPr>
          <w:rFonts w:hint="cs"/>
          <w:cs/>
        </w:rPr>
        <w:t xml:space="preserve"> มีวัตถุประสงค์เพื่อพัตนาระบบ</w:t>
      </w:r>
      <w:r w:rsidRPr="008C1A29">
        <w:rPr>
          <w:cs/>
        </w:rPr>
        <w:t>ให้กับงานกายภาพและบริการพื้นฐานคณ</w:t>
      </w:r>
      <w:r w:rsidR="00273C03">
        <w:rPr>
          <w:rFonts w:hint="cs"/>
          <w:cs/>
        </w:rPr>
        <w:t>ะ</w:t>
      </w:r>
    </w:p>
    <w:p w14:paraId="7ADFEBA1" w14:textId="1A0EF152" w:rsidR="008C1A29" w:rsidRDefault="00273C03" w:rsidP="00273C03">
      <w:pPr>
        <w:spacing w:line="240" w:lineRule="auto"/>
        <w:jc w:val="thaiDistribute"/>
      </w:pPr>
      <w:r>
        <w:rPr>
          <w:cs/>
        </w:rPr>
        <w:br w:type="page"/>
      </w:r>
      <w:r w:rsidR="008C1A29" w:rsidRPr="008C1A29">
        <w:rPr>
          <w:cs/>
        </w:rPr>
        <w:lastRenderedPageBreak/>
        <w:t xml:space="preserve">สิ่งแวดล้อมและทรัพยากรศาสตร์มหาวิทยาลัยมหิดล </w:t>
      </w:r>
      <w:r w:rsidR="008C1A29" w:rsidRPr="008C1A29">
        <w:rPr>
          <w:rFonts w:hint="cs"/>
          <w:cs/>
        </w:rPr>
        <w:t>และ</w:t>
      </w:r>
      <w:r w:rsidR="008C1A29" w:rsidRPr="008C1A29">
        <w:rPr>
          <w:cs/>
        </w:rPr>
        <w:t xml:space="preserve">ประเมินประสิทธิภาพของระบบโดยวัดจากความพึงพอใจของผู้ให้และผู้ใช้บริการ </w:t>
      </w:r>
      <w:r w:rsidR="008C1A29" w:rsidRPr="008C1A29">
        <w:rPr>
          <w:rFonts w:hint="cs"/>
          <w:cs/>
        </w:rPr>
        <w:t>รวมถึง</w:t>
      </w:r>
      <w:r w:rsidR="008C1A29" w:rsidRPr="008C1A29">
        <w:rPr>
          <w:cs/>
        </w:rPr>
        <w:t>การศึกษาปัญหา ข้อจํากัด และข้อเสนอแนะจากผู้ใช้บริการระบบแจ้งซ่อมบํารุงครุภัณฑ์เดิม</w:t>
      </w:r>
      <w:r w:rsidR="008C1A29" w:rsidRPr="008C1A29">
        <w:rPr>
          <w:rFonts w:hint="cs"/>
          <w:cs/>
        </w:rPr>
        <w:t>แล้วนำ</w:t>
      </w:r>
      <w:r w:rsidR="008C1A29" w:rsidRPr="008C1A29">
        <w:rPr>
          <w:cs/>
        </w:rPr>
        <w:t>ข้อมูลที่ได้มาใช้ในการพัฒนาระบบแจ้งซ่อมบํารุงครุภัณฑ์ออนไลน์</w:t>
      </w:r>
      <w:r w:rsidR="008C1A29" w:rsidRPr="008C1A29">
        <w:t xml:space="preserve"> </w:t>
      </w:r>
      <w:r w:rsidR="008C1A29" w:rsidRPr="008C1A29">
        <w:rPr>
          <w:cs/>
        </w:rPr>
        <w:t>และประเมินความพึ</w:t>
      </w:r>
      <w:r w:rsidR="008C1A29" w:rsidRPr="008C1A29">
        <w:rPr>
          <w:rFonts w:hint="cs"/>
          <w:cs/>
        </w:rPr>
        <w:t>ง</w:t>
      </w:r>
      <w:r w:rsidR="008C1A29" w:rsidRPr="008C1A29">
        <w:rPr>
          <w:cs/>
        </w:rPr>
        <w:t>พอใจหลังทดลองใช้ระบบ ซึ่งเป็นผู้ให้และผู้ใช้บริการระบบแจ้งซ่อมบํารุงครุภัณฑ์ออนไลน์ที่เคยให้บริการและทดลองใช้ระบบแจ้งซ่อมบํารุงครุภัณฑ์ออนไลน์</w:t>
      </w:r>
      <w:r w:rsidR="008C1A29" w:rsidRPr="008C1A29">
        <w:rPr>
          <w:rFonts w:hint="cs"/>
          <w:cs/>
        </w:rPr>
        <w:t xml:space="preserve"> </w:t>
      </w:r>
      <w:r w:rsidR="008C1A29" w:rsidRPr="008C1A29">
        <w:rPr>
          <w:cs/>
        </w:rPr>
        <w:t>ผลการ</w:t>
      </w:r>
      <w:r w:rsidR="008C1A29" w:rsidRPr="008C1A29">
        <w:rPr>
          <w:rFonts w:hint="cs"/>
          <w:cs/>
        </w:rPr>
        <w:t>วิจัย</w:t>
      </w:r>
      <w:r w:rsidR="008C1A29" w:rsidRPr="008C1A29">
        <w:rPr>
          <w:cs/>
        </w:rPr>
        <w:t>พบว่า ระบบแจ้งซ่อมบํารุงครุภัณฑ์ออนไลน์</w:t>
      </w:r>
      <w:r w:rsidR="008C1A29" w:rsidRPr="008C1A29">
        <w:rPr>
          <w:rFonts w:hint="cs"/>
          <w:cs/>
        </w:rPr>
        <w:t>ที่ได้</w:t>
      </w:r>
      <w:r w:rsidR="008C1A29" w:rsidRPr="008C1A29">
        <w:rPr>
          <w:cs/>
        </w:rPr>
        <w:t>พัฒนาขึ้นมีประสิทธิภาพและสามารถนําไปใช้ได้ดีในกระบวนการแจ้งซ่อมบํารุงครุภัณฑ์ออนไลน์ของคณะฯ ผู้ให้และผู้ใช้บริการมีความพึงพอใจต่อระบบภาพรวมอยู่ในระดับดี</w:t>
      </w:r>
    </w:p>
    <w:p w14:paraId="0F609CA6" w14:textId="77777777" w:rsidR="008C1A29" w:rsidRDefault="008C1A29" w:rsidP="008C1A29">
      <w:pPr>
        <w:pStyle w:val="Heading4"/>
        <w:tabs>
          <w:tab w:val="left" w:pos="1260"/>
        </w:tabs>
        <w:ind w:firstLine="540"/>
      </w:pPr>
      <w:r w:rsidRPr="008C1A29">
        <w:rPr>
          <w:cs/>
        </w:rPr>
        <w:t>ธีระ สาธุพันธ์ (</w:t>
      </w:r>
      <w:r w:rsidRPr="008C1A29">
        <w:t xml:space="preserve">2563) </w:t>
      </w:r>
      <w:r w:rsidRPr="008C1A29">
        <w:rPr>
          <w:cs/>
        </w:rPr>
        <w:t>ได้</w:t>
      </w:r>
      <w:r w:rsidRPr="008C1A29">
        <w:rPr>
          <w:rFonts w:hint="cs"/>
          <w:cs/>
        </w:rPr>
        <w:t xml:space="preserve">ทำการวิจัยเรื่อง </w:t>
      </w:r>
      <w:r w:rsidRPr="008C1A29">
        <w:rPr>
          <w:cs/>
        </w:rPr>
        <w:t>การพัฒนาระบบสารสนเทศเพื่อการจัดการอุปกรณ์คอมพิวเตอร์การซ่อมบ</w:t>
      </w:r>
      <w:r w:rsidRPr="008C1A29">
        <w:rPr>
          <w:rFonts w:hint="cs"/>
          <w:cs/>
        </w:rPr>
        <w:t>ำ</w:t>
      </w:r>
      <w:r w:rsidRPr="008C1A29">
        <w:rPr>
          <w:cs/>
        </w:rPr>
        <w:t>รุง</w:t>
      </w:r>
      <w:r w:rsidRPr="008C1A29">
        <w:rPr>
          <w:rFonts w:hint="cs"/>
          <w:cs/>
        </w:rPr>
        <w:t xml:space="preserve"> </w:t>
      </w:r>
      <w:r w:rsidRPr="008C1A29">
        <w:rPr>
          <w:cs/>
        </w:rPr>
        <w:t>คณะเทคโนโลยีอุตสาหกรรม มหาวิทยาลัยราชภัฏอุบลราชธานี</w:t>
      </w:r>
      <w:r w:rsidRPr="008C1A29">
        <w:rPr>
          <w:rFonts w:hint="cs"/>
          <w:cs/>
        </w:rPr>
        <w:t xml:space="preserve"> </w:t>
      </w:r>
      <w:r w:rsidRPr="008C1A29">
        <w:rPr>
          <w:cs/>
        </w:rPr>
        <w:t>มีวัตถุประสงค์เพื่อศึกษาและพัฒนาระบบสารสนเทศที่ช่วยในการจัดการอุปกรณ์และการซ่อมบำรุงคอมพิวเตอร์ภายในสถานศึกษ</w:t>
      </w:r>
      <w:r w:rsidRPr="008C1A29">
        <w:rPr>
          <w:rFonts w:hint="cs"/>
          <w:cs/>
        </w:rPr>
        <w:t>า ผลการวิจัย</w:t>
      </w:r>
      <w:r w:rsidRPr="008C1A29">
        <w:rPr>
          <w:cs/>
        </w:rPr>
        <w:t>พบว่า ระบบสารสนเทศเพื่อการจัดการอุปกรณ์คอมพิวเตอร์การซ่อมบ</w:t>
      </w:r>
      <w:r w:rsidRPr="008C1A29">
        <w:rPr>
          <w:rFonts w:hint="cs"/>
          <w:cs/>
        </w:rPr>
        <w:t>ำ</w:t>
      </w:r>
      <w:r w:rsidRPr="008C1A29">
        <w:rPr>
          <w:cs/>
        </w:rPr>
        <w:t>รุง คณะเทคโนโลยีอุตสาหกรรม มหาวิทยาลัย</w:t>
      </w:r>
      <w:r w:rsidRPr="008C1A29">
        <w:rPr>
          <w:rFonts w:hint="cs"/>
          <w:cs/>
        </w:rPr>
        <w:t xml:space="preserve">  </w:t>
      </w:r>
      <w:r w:rsidRPr="008C1A29">
        <w:rPr>
          <w:cs/>
        </w:rPr>
        <w:t>รา</w:t>
      </w:r>
      <w:r w:rsidRPr="008C1A29">
        <w:rPr>
          <w:rFonts w:hint="cs"/>
          <w:cs/>
        </w:rPr>
        <w:t>ช</w:t>
      </w:r>
      <w:r w:rsidRPr="008C1A29">
        <w:rPr>
          <w:cs/>
        </w:rPr>
        <w:t>ภัฏอุบลราชธานี เป็นระบบงานที่มีประสิทธิภาพ สามารถน</w:t>
      </w:r>
      <w:r w:rsidRPr="008C1A29">
        <w:rPr>
          <w:rFonts w:hint="cs"/>
          <w:cs/>
        </w:rPr>
        <w:t>ำ</w:t>
      </w:r>
      <w:r w:rsidRPr="008C1A29">
        <w:rPr>
          <w:cs/>
        </w:rPr>
        <w:t>มาประยุกต์ใช้กับการจัดการงานในงานซ่อมบ</w:t>
      </w:r>
      <w:r w:rsidRPr="008C1A29">
        <w:rPr>
          <w:rFonts w:hint="cs"/>
          <w:cs/>
        </w:rPr>
        <w:t>ำ</w:t>
      </w:r>
      <w:r w:rsidRPr="008C1A29">
        <w:rPr>
          <w:cs/>
        </w:rPr>
        <w:t>รุงคอมพิวเตอร์และบริหารจัดการสารสนเทศได้</w:t>
      </w:r>
    </w:p>
    <w:p w14:paraId="7CBF2257" w14:textId="5EEE7007" w:rsidR="008D6014" w:rsidRPr="001C06FC" w:rsidRDefault="008C1A29" w:rsidP="008C1A29">
      <w:pPr>
        <w:pStyle w:val="Heading4"/>
        <w:tabs>
          <w:tab w:val="left" w:pos="1260"/>
        </w:tabs>
        <w:ind w:firstLine="540"/>
      </w:pPr>
      <w:r w:rsidRPr="008C1A29">
        <w:rPr>
          <w:cs/>
        </w:rPr>
        <w:t>ภาณุพงศ</w:t>
      </w:r>
      <w:r w:rsidRPr="008C1A29">
        <w:rPr>
          <w:rFonts w:hint="cs"/>
          <w:cs/>
        </w:rPr>
        <w:t>์</w:t>
      </w:r>
      <w:r w:rsidRPr="008C1A29">
        <w:rPr>
          <w:cs/>
        </w:rPr>
        <w:t xml:space="preserve"> มินทะนา และชเนตตี อินทรสิทธ</w:t>
      </w:r>
      <w:r w:rsidRPr="008C1A29">
        <w:rPr>
          <w:rFonts w:hint="cs"/>
          <w:cs/>
        </w:rPr>
        <w:t xml:space="preserve">ิ์ </w:t>
      </w:r>
      <w:r w:rsidRPr="008C1A29">
        <w:t>(2564)</w:t>
      </w:r>
      <w:r w:rsidRPr="008C1A29">
        <w:rPr>
          <w:rFonts w:hint="cs"/>
          <w:cs/>
        </w:rPr>
        <w:t xml:space="preserve"> </w:t>
      </w:r>
      <w:r w:rsidRPr="008C1A29">
        <w:rPr>
          <w:cs/>
        </w:rPr>
        <w:t>ได้</w:t>
      </w:r>
      <w:r w:rsidRPr="008C1A29">
        <w:rPr>
          <w:rFonts w:hint="cs"/>
          <w:cs/>
        </w:rPr>
        <w:t xml:space="preserve">ทำการวิจัยเรื่อง </w:t>
      </w:r>
      <w:r w:rsidRPr="008C1A29">
        <w:rPr>
          <w:cs/>
        </w:rPr>
        <w:t>การพัฒนาระบบแจ้งซ่อมคอมพิวเตอร์</w:t>
      </w:r>
      <w:r w:rsidRPr="008C1A29">
        <w:rPr>
          <w:rFonts w:hint="cs"/>
          <w:cs/>
        </w:rPr>
        <w:t xml:space="preserve"> </w:t>
      </w:r>
      <w:r w:rsidRPr="008C1A29">
        <w:rPr>
          <w:cs/>
        </w:rPr>
        <w:t>งานวิจัยนี้มีวัตถุประสงค</w:t>
      </w:r>
      <w:r w:rsidRPr="008C1A29">
        <w:rPr>
          <w:rFonts w:hint="cs"/>
          <w:cs/>
        </w:rPr>
        <w:t>์</w:t>
      </w:r>
      <w:r w:rsidRPr="008C1A29">
        <w:rPr>
          <w:cs/>
        </w:rPr>
        <w:t>เพื่อพัฒนาระบบแจ</w:t>
      </w:r>
      <w:r w:rsidRPr="008C1A29">
        <w:rPr>
          <w:rFonts w:hint="cs"/>
          <w:cs/>
        </w:rPr>
        <w:t>้</w:t>
      </w:r>
      <w:r w:rsidRPr="008C1A29">
        <w:rPr>
          <w:cs/>
        </w:rPr>
        <w:t>งซ</w:t>
      </w:r>
      <w:r w:rsidRPr="008C1A29">
        <w:rPr>
          <w:rFonts w:hint="cs"/>
          <w:cs/>
        </w:rPr>
        <w:t>่</w:t>
      </w:r>
      <w:r w:rsidRPr="008C1A29">
        <w:rPr>
          <w:cs/>
        </w:rPr>
        <w:t>อมคอมพิวเตอร</w:t>
      </w:r>
      <w:r w:rsidRPr="008C1A29">
        <w:rPr>
          <w:rFonts w:hint="cs"/>
          <w:cs/>
        </w:rPr>
        <w:t xml:space="preserve">์ </w:t>
      </w:r>
      <w:r w:rsidRPr="008C1A29">
        <w:rPr>
          <w:cs/>
        </w:rPr>
        <w:t>สําหรับใช</w:t>
      </w:r>
      <w:r w:rsidRPr="008C1A29">
        <w:rPr>
          <w:rFonts w:hint="cs"/>
          <w:cs/>
        </w:rPr>
        <w:t>้</w:t>
      </w:r>
      <w:r w:rsidRPr="008C1A29">
        <w:rPr>
          <w:cs/>
        </w:rPr>
        <w:t>งานในสาขาวิชาเทคโนโลยีสารสนเทศในรูปแบบเว็บแอปพลิเคชัน</w:t>
      </w:r>
      <w:r w:rsidRPr="008C1A29">
        <w:rPr>
          <w:rFonts w:hint="cs"/>
          <w:cs/>
        </w:rPr>
        <w:t xml:space="preserve"> </w:t>
      </w:r>
      <w:r w:rsidRPr="008C1A29">
        <w:rPr>
          <w:cs/>
        </w:rPr>
        <w:t xml:space="preserve">ผลการวิจัยพบว่า ระบบประกอบด้วยส่วนใช้งานหลัก </w:t>
      </w:r>
      <w:r w:rsidRPr="008C1A29">
        <w:t xml:space="preserve">3 </w:t>
      </w:r>
      <w:r w:rsidRPr="008C1A29">
        <w:rPr>
          <w:cs/>
        </w:rPr>
        <w:t>ส่วน</w:t>
      </w:r>
      <w:r w:rsidRPr="008C1A29">
        <w:rPr>
          <w:rFonts w:hint="cs"/>
          <w:cs/>
        </w:rPr>
        <w:t xml:space="preserve"> ได้แก่</w:t>
      </w:r>
      <w:r w:rsidRPr="008C1A29">
        <w:t xml:space="preserve"> 1) </w:t>
      </w:r>
      <w:r w:rsidRPr="008C1A29">
        <w:rPr>
          <w:rFonts w:hint="cs"/>
          <w:cs/>
        </w:rPr>
        <w:t>ส่</w:t>
      </w:r>
      <w:r w:rsidRPr="008C1A29">
        <w:rPr>
          <w:cs/>
        </w:rPr>
        <w:t>วนการใช</w:t>
      </w:r>
      <w:r w:rsidRPr="008C1A29">
        <w:rPr>
          <w:rFonts w:hint="cs"/>
          <w:cs/>
        </w:rPr>
        <w:t>้</w:t>
      </w:r>
      <w:r w:rsidRPr="008C1A29">
        <w:rPr>
          <w:cs/>
        </w:rPr>
        <w:t>งานสําหรับอาจารย</w:t>
      </w:r>
      <w:r w:rsidRPr="008C1A29">
        <w:rPr>
          <w:rFonts w:hint="cs"/>
          <w:cs/>
        </w:rPr>
        <w:t>์</w:t>
      </w:r>
      <w:r w:rsidRPr="008C1A29">
        <w:rPr>
          <w:cs/>
        </w:rPr>
        <w:t>และนักศึกษา เพื่อทําการแจ</w:t>
      </w:r>
      <w:r w:rsidRPr="008C1A29">
        <w:rPr>
          <w:rFonts w:hint="cs"/>
          <w:cs/>
        </w:rPr>
        <w:t>้</w:t>
      </w:r>
      <w:r w:rsidRPr="008C1A29">
        <w:rPr>
          <w:cs/>
        </w:rPr>
        <w:t>งซ</w:t>
      </w:r>
      <w:r w:rsidRPr="008C1A29">
        <w:rPr>
          <w:rFonts w:hint="cs"/>
          <w:cs/>
        </w:rPr>
        <w:t>่</w:t>
      </w:r>
      <w:r w:rsidRPr="008C1A29">
        <w:rPr>
          <w:cs/>
        </w:rPr>
        <w:t>อมผ</w:t>
      </w:r>
      <w:r w:rsidRPr="008C1A29">
        <w:rPr>
          <w:rFonts w:hint="cs"/>
          <w:cs/>
        </w:rPr>
        <w:t>่</w:t>
      </w:r>
      <w:r w:rsidRPr="008C1A29">
        <w:rPr>
          <w:cs/>
        </w:rPr>
        <w:t>านระบบ และดูสถานะการซ</w:t>
      </w:r>
      <w:r w:rsidRPr="008C1A29">
        <w:rPr>
          <w:rFonts w:hint="cs"/>
          <w:cs/>
        </w:rPr>
        <w:t>่</w:t>
      </w:r>
      <w:r w:rsidRPr="008C1A29">
        <w:rPr>
          <w:cs/>
        </w:rPr>
        <w:t>อมได</w:t>
      </w:r>
      <w:r w:rsidRPr="008C1A29">
        <w:rPr>
          <w:rFonts w:hint="cs"/>
          <w:cs/>
        </w:rPr>
        <w:t xml:space="preserve">้ </w:t>
      </w:r>
      <w:r w:rsidRPr="008C1A29">
        <w:t xml:space="preserve">2) </w:t>
      </w:r>
      <w:r w:rsidRPr="008C1A29">
        <w:rPr>
          <w:cs/>
        </w:rPr>
        <w:t>ส</w:t>
      </w:r>
      <w:r w:rsidRPr="008C1A29">
        <w:rPr>
          <w:rFonts w:hint="cs"/>
          <w:cs/>
        </w:rPr>
        <w:t>่</w:t>
      </w:r>
      <w:r w:rsidRPr="008C1A29">
        <w:rPr>
          <w:cs/>
        </w:rPr>
        <w:t>วนการใช</w:t>
      </w:r>
      <w:r w:rsidRPr="008C1A29">
        <w:rPr>
          <w:rFonts w:hint="cs"/>
          <w:cs/>
        </w:rPr>
        <w:t>้</w:t>
      </w:r>
      <w:r w:rsidRPr="008C1A29">
        <w:rPr>
          <w:cs/>
        </w:rPr>
        <w:t>งานของประธานหลักสูตร เพื่อเรียกดูรายงาน และเรียกดูสถานะการแจ</w:t>
      </w:r>
      <w:r w:rsidRPr="008C1A29">
        <w:rPr>
          <w:rFonts w:hint="cs"/>
          <w:cs/>
        </w:rPr>
        <w:t>้</w:t>
      </w:r>
      <w:r w:rsidRPr="008C1A29">
        <w:rPr>
          <w:cs/>
        </w:rPr>
        <w:t>งซ</w:t>
      </w:r>
      <w:r w:rsidRPr="008C1A29">
        <w:rPr>
          <w:rFonts w:hint="cs"/>
          <w:cs/>
        </w:rPr>
        <w:t>่</w:t>
      </w:r>
      <w:r w:rsidRPr="008C1A29">
        <w:rPr>
          <w:cs/>
        </w:rPr>
        <w:t>อมทั้งหมดได</w:t>
      </w:r>
      <w:r w:rsidRPr="008C1A29">
        <w:rPr>
          <w:rFonts w:hint="cs"/>
          <w:cs/>
        </w:rPr>
        <w:t>้</w:t>
      </w:r>
      <w:r w:rsidRPr="008C1A29">
        <w:rPr>
          <w:cs/>
        </w:rPr>
        <w:t xml:space="preserve"> และ </w:t>
      </w:r>
      <w:r w:rsidRPr="008C1A29">
        <w:t xml:space="preserve">3) </w:t>
      </w:r>
      <w:r w:rsidRPr="008C1A29">
        <w:rPr>
          <w:cs/>
        </w:rPr>
        <w:t>ส</w:t>
      </w:r>
      <w:r w:rsidRPr="008C1A29">
        <w:rPr>
          <w:rFonts w:hint="cs"/>
          <w:cs/>
        </w:rPr>
        <w:t>่</w:t>
      </w:r>
      <w:r w:rsidRPr="008C1A29">
        <w:rPr>
          <w:cs/>
        </w:rPr>
        <w:t>วนการจัดการข</w:t>
      </w:r>
      <w:r w:rsidRPr="008C1A29">
        <w:rPr>
          <w:rFonts w:hint="cs"/>
          <w:cs/>
        </w:rPr>
        <w:t>้</w:t>
      </w:r>
      <w:r w:rsidRPr="008C1A29">
        <w:rPr>
          <w:cs/>
        </w:rPr>
        <w:t>อมูลสําหรับผู</w:t>
      </w:r>
      <w:r w:rsidRPr="008C1A29">
        <w:rPr>
          <w:rFonts w:hint="cs"/>
          <w:cs/>
        </w:rPr>
        <w:t>้</w:t>
      </w:r>
      <w:r w:rsidRPr="008C1A29">
        <w:rPr>
          <w:cs/>
        </w:rPr>
        <w:t>ดูแลระบบที่ใช</w:t>
      </w:r>
      <w:r w:rsidRPr="008C1A29">
        <w:rPr>
          <w:rFonts w:hint="cs"/>
          <w:cs/>
        </w:rPr>
        <w:t>้</w:t>
      </w:r>
      <w:r w:rsidRPr="008C1A29">
        <w:rPr>
          <w:cs/>
        </w:rPr>
        <w:t>ในการจัดการข</w:t>
      </w:r>
      <w:r w:rsidRPr="008C1A29">
        <w:rPr>
          <w:rFonts w:hint="cs"/>
          <w:cs/>
        </w:rPr>
        <w:t>้</w:t>
      </w:r>
      <w:r w:rsidRPr="008C1A29">
        <w:rPr>
          <w:cs/>
        </w:rPr>
        <w:t>อมูลสมาชิก ข</w:t>
      </w:r>
      <w:r w:rsidRPr="008C1A29">
        <w:rPr>
          <w:rFonts w:hint="cs"/>
          <w:cs/>
        </w:rPr>
        <w:t>้</w:t>
      </w:r>
      <w:r w:rsidRPr="008C1A29">
        <w:rPr>
          <w:cs/>
        </w:rPr>
        <w:t>อมูลการแจ</w:t>
      </w:r>
      <w:r w:rsidRPr="008C1A29">
        <w:rPr>
          <w:rFonts w:hint="cs"/>
          <w:cs/>
        </w:rPr>
        <w:t>้</w:t>
      </w:r>
      <w:r w:rsidRPr="008C1A29">
        <w:rPr>
          <w:cs/>
        </w:rPr>
        <w:t>งซ</w:t>
      </w:r>
      <w:r w:rsidRPr="008C1A29">
        <w:rPr>
          <w:rFonts w:hint="cs"/>
          <w:cs/>
        </w:rPr>
        <w:t>่</w:t>
      </w:r>
      <w:r w:rsidRPr="008C1A29">
        <w:rPr>
          <w:cs/>
        </w:rPr>
        <w:t>อม แจ</w:t>
      </w:r>
      <w:r w:rsidRPr="008C1A29">
        <w:rPr>
          <w:rFonts w:hint="cs"/>
          <w:cs/>
        </w:rPr>
        <w:t>้</w:t>
      </w:r>
      <w:r w:rsidRPr="008C1A29">
        <w:rPr>
          <w:cs/>
        </w:rPr>
        <w:t>งสถาน</w:t>
      </w:r>
      <w:r w:rsidRPr="008C1A29">
        <w:rPr>
          <w:rFonts w:hint="cs"/>
          <w:cs/>
        </w:rPr>
        <w:t>ะ</w:t>
      </w:r>
      <w:r w:rsidRPr="008C1A29">
        <w:rPr>
          <w:cs/>
        </w:rPr>
        <w:t>การซ</w:t>
      </w:r>
      <w:r w:rsidRPr="008C1A29">
        <w:rPr>
          <w:rFonts w:hint="cs"/>
          <w:cs/>
        </w:rPr>
        <w:t>่</w:t>
      </w:r>
      <w:r w:rsidRPr="008C1A29">
        <w:rPr>
          <w:cs/>
        </w:rPr>
        <w:t>อม และแสดงรายงาน ผลการศึกษาความพึงพอใจต</w:t>
      </w:r>
      <w:r w:rsidRPr="008C1A29">
        <w:rPr>
          <w:rFonts w:hint="cs"/>
          <w:cs/>
        </w:rPr>
        <w:t>่</w:t>
      </w:r>
      <w:r w:rsidRPr="008C1A29">
        <w:rPr>
          <w:cs/>
        </w:rPr>
        <w:t>อการใช</w:t>
      </w:r>
      <w:r w:rsidRPr="008C1A29">
        <w:rPr>
          <w:rFonts w:hint="cs"/>
          <w:cs/>
        </w:rPr>
        <w:t>้</w:t>
      </w:r>
      <w:r w:rsidRPr="008C1A29">
        <w:rPr>
          <w:cs/>
        </w:rPr>
        <w:t>ระบบแจ</w:t>
      </w:r>
      <w:r w:rsidRPr="008C1A29">
        <w:rPr>
          <w:rFonts w:hint="cs"/>
          <w:cs/>
        </w:rPr>
        <w:t>้</w:t>
      </w:r>
      <w:r w:rsidRPr="008C1A29">
        <w:rPr>
          <w:cs/>
        </w:rPr>
        <w:t>งซ</w:t>
      </w:r>
      <w:r w:rsidRPr="008C1A29">
        <w:rPr>
          <w:rFonts w:hint="cs"/>
          <w:cs/>
        </w:rPr>
        <w:t>่</w:t>
      </w:r>
      <w:r w:rsidRPr="008C1A29">
        <w:rPr>
          <w:cs/>
        </w:rPr>
        <w:t>อมคอมพิวเตอร</w:t>
      </w:r>
      <w:r w:rsidRPr="008C1A29">
        <w:rPr>
          <w:rFonts w:hint="cs"/>
          <w:cs/>
        </w:rPr>
        <w:t>์</w:t>
      </w:r>
      <w:r w:rsidRPr="008C1A29">
        <w:rPr>
          <w:cs/>
        </w:rPr>
        <w:t>มีความพึงพอใจในภาพรวมอยู</w:t>
      </w:r>
      <w:r w:rsidRPr="008C1A29">
        <w:rPr>
          <w:rFonts w:hint="cs"/>
          <w:cs/>
        </w:rPr>
        <w:t>่</w:t>
      </w:r>
      <w:r w:rsidRPr="008C1A29">
        <w:rPr>
          <w:cs/>
        </w:rPr>
        <w:t>ในระดับมากที่สุด</w:t>
      </w:r>
    </w:p>
    <w:p w14:paraId="4B956202" w14:textId="77777777" w:rsidR="008D6014" w:rsidRDefault="008D6014" w:rsidP="008D6014">
      <w:pPr>
        <w:spacing w:line="240" w:lineRule="auto"/>
      </w:pPr>
    </w:p>
    <w:sectPr w:rsidR="008D6014" w:rsidSect="00791A8E">
      <w:headerReference w:type="default" r:id="rId10"/>
      <w:pgSz w:w="11906" w:h="16838"/>
      <w:pgMar w:top="2160" w:right="1440" w:bottom="1440" w:left="2160" w:header="1296" w:footer="720" w:gutter="0"/>
      <w:pgNumType w:start="4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D1D87" w14:textId="77777777" w:rsidR="003B3DCA" w:rsidRDefault="003B3DCA" w:rsidP="008D6014">
      <w:pPr>
        <w:spacing w:line="240" w:lineRule="auto"/>
      </w:pPr>
      <w:r>
        <w:separator/>
      </w:r>
    </w:p>
    <w:p w14:paraId="0C62B484" w14:textId="77777777" w:rsidR="003B3DCA" w:rsidRDefault="003B3DCA"/>
    <w:p w14:paraId="41B3D1B8" w14:textId="77777777" w:rsidR="003B3DCA" w:rsidRDefault="003B3DCA" w:rsidP="00782CDB"/>
  </w:endnote>
  <w:endnote w:type="continuationSeparator" w:id="0">
    <w:p w14:paraId="3CBF7E40" w14:textId="77777777" w:rsidR="003B3DCA" w:rsidRDefault="003B3DCA" w:rsidP="008D6014">
      <w:pPr>
        <w:spacing w:line="240" w:lineRule="auto"/>
      </w:pPr>
      <w:r>
        <w:continuationSeparator/>
      </w:r>
    </w:p>
    <w:p w14:paraId="195B33A5" w14:textId="77777777" w:rsidR="003B3DCA" w:rsidRDefault="003B3DCA"/>
    <w:p w14:paraId="5AD904FA" w14:textId="77777777" w:rsidR="003B3DCA" w:rsidRDefault="003B3DCA" w:rsidP="00782CD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44AE7" w14:textId="77777777" w:rsidR="003B3DCA" w:rsidRDefault="003B3DCA" w:rsidP="008D6014">
      <w:pPr>
        <w:spacing w:line="240" w:lineRule="auto"/>
      </w:pPr>
      <w:r>
        <w:separator/>
      </w:r>
    </w:p>
    <w:p w14:paraId="346A3C9C" w14:textId="77777777" w:rsidR="003B3DCA" w:rsidRDefault="003B3DCA"/>
    <w:p w14:paraId="6AA40B74" w14:textId="77777777" w:rsidR="003B3DCA" w:rsidRDefault="003B3DCA" w:rsidP="00782CDB"/>
  </w:footnote>
  <w:footnote w:type="continuationSeparator" w:id="0">
    <w:p w14:paraId="0250AD84" w14:textId="77777777" w:rsidR="003B3DCA" w:rsidRDefault="003B3DCA" w:rsidP="008D6014">
      <w:pPr>
        <w:spacing w:line="240" w:lineRule="auto"/>
      </w:pPr>
      <w:r>
        <w:continuationSeparator/>
      </w:r>
    </w:p>
    <w:p w14:paraId="6C1D618A" w14:textId="77777777" w:rsidR="003B3DCA" w:rsidRDefault="003B3DCA"/>
    <w:p w14:paraId="3E33DB01" w14:textId="77777777" w:rsidR="003B3DCA" w:rsidRDefault="003B3DCA" w:rsidP="00782CD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5005361"/>
      <w:docPartObj>
        <w:docPartGallery w:val="Page Numbers (Top of Page)"/>
        <w:docPartUnique/>
      </w:docPartObj>
    </w:sdtPr>
    <w:sdtEndPr>
      <w:rPr>
        <w:rFonts w:cs="TH SarabunPSK"/>
        <w:szCs w:val="32"/>
      </w:rPr>
    </w:sdtEndPr>
    <w:sdtContent>
      <w:p w14:paraId="7FA5F440" w14:textId="77777777" w:rsidR="002C4EF4" w:rsidRPr="0089333A" w:rsidRDefault="002C4EF4" w:rsidP="0089333A">
        <w:pPr>
          <w:pStyle w:val="Header"/>
          <w:jc w:val="right"/>
          <w:rPr>
            <w:rFonts w:cs="TH SarabunPSK"/>
            <w:szCs w:val="32"/>
          </w:rPr>
        </w:pPr>
        <w:r w:rsidRPr="000B6B38">
          <w:rPr>
            <w:rFonts w:cs="TH SarabunPSK"/>
            <w:szCs w:val="32"/>
          </w:rPr>
          <w:fldChar w:fldCharType="begin"/>
        </w:r>
        <w:r w:rsidRPr="000B6B38">
          <w:rPr>
            <w:rFonts w:cs="TH SarabunPSK"/>
            <w:szCs w:val="32"/>
          </w:rPr>
          <w:instrText xml:space="preserve"> PAGE   \* MERGEFORMAT </w:instrText>
        </w:r>
        <w:r w:rsidRPr="000B6B38">
          <w:rPr>
            <w:rFonts w:cs="TH SarabunPSK"/>
            <w:szCs w:val="32"/>
          </w:rPr>
          <w:fldChar w:fldCharType="separate"/>
        </w:r>
        <w:r w:rsidR="008623E6">
          <w:rPr>
            <w:rFonts w:cs="TH SarabunPSK"/>
            <w:noProof/>
            <w:szCs w:val="32"/>
          </w:rPr>
          <w:t>4</w:t>
        </w:r>
        <w:r w:rsidRPr="000B6B38">
          <w:rPr>
            <w:rFonts w:cs="TH SarabunPSK"/>
            <w:noProof/>
            <w:szCs w:val="32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014"/>
    <w:rsid w:val="000A1C7A"/>
    <w:rsid w:val="00110AC4"/>
    <w:rsid w:val="00126FEA"/>
    <w:rsid w:val="001A19A0"/>
    <w:rsid w:val="001A2994"/>
    <w:rsid w:val="00205A8F"/>
    <w:rsid w:val="00246ED5"/>
    <w:rsid w:val="002577B7"/>
    <w:rsid w:val="002650BE"/>
    <w:rsid w:val="00273C03"/>
    <w:rsid w:val="00282A69"/>
    <w:rsid w:val="002C3952"/>
    <w:rsid w:val="002C4EF4"/>
    <w:rsid w:val="003551D6"/>
    <w:rsid w:val="0037053F"/>
    <w:rsid w:val="003B1C9A"/>
    <w:rsid w:val="003B3DCA"/>
    <w:rsid w:val="003B5013"/>
    <w:rsid w:val="003E21FD"/>
    <w:rsid w:val="00433C43"/>
    <w:rsid w:val="004D472C"/>
    <w:rsid w:val="004E636A"/>
    <w:rsid w:val="005306D0"/>
    <w:rsid w:val="00546970"/>
    <w:rsid w:val="00570E79"/>
    <w:rsid w:val="005875B0"/>
    <w:rsid w:val="006759FC"/>
    <w:rsid w:val="006819B9"/>
    <w:rsid w:val="00693CD8"/>
    <w:rsid w:val="006D1AD3"/>
    <w:rsid w:val="007152A7"/>
    <w:rsid w:val="00782A49"/>
    <w:rsid w:val="00782CDB"/>
    <w:rsid w:val="00791A8E"/>
    <w:rsid w:val="007C28D3"/>
    <w:rsid w:val="007C4927"/>
    <w:rsid w:val="007D7CA0"/>
    <w:rsid w:val="007D7EBB"/>
    <w:rsid w:val="007F32A2"/>
    <w:rsid w:val="00851CAA"/>
    <w:rsid w:val="008623E6"/>
    <w:rsid w:val="0089333A"/>
    <w:rsid w:val="008C1A29"/>
    <w:rsid w:val="008D6014"/>
    <w:rsid w:val="009711CD"/>
    <w:rsid w:val="009A6311"/>
    <w:rsid w:val="009D2245"/>
    <w:rsid w:val="009F1C0A"/>
    <w:rsid w:val="00A2208C"/>
    <w:rsid w:val="00A27884"/>
    <w:rsid w:val="00A56C88"/>
    <w:rsid w:val="00A623B3"/>
    <w:rsid w:val="00A63B8C"/>
    <w:rsid w:val="00B11E87"/>
    <w:rsid w:val="00B15A47"/>
    <w:rsid w:val="00B44E38"/>
    <w:rsid w:val="00B630C1"/>
    <w:rsid w:val="00BF0E1C"/>
    <w:rsid w:val="00C91D23"/>
    <w:rsid w:val="00CB1CFE"/>
    <w:rsid w:val="00CF6A74"/>
    <w:rsid w:val="00D145C6"/>
    <w:rsid w:val="00D31A41"/>
    <w:rsid w:val="00D759C3"/>
    <w:rsid w:val="00DB5136"/>
    <w:rsid w:val="00E02CE3"/>
    <w:rsid w:val="00E43A86"/>
    <w:rsid w:val="00E671E1"/>
    <w:rsid w:val="00EC1016"/>
    <w:rsid w:val="00ED451C"/>
    <w:rsid w:val="00F03353"/>
    <w:rsid w:val="00F16FF5"/>
    <w:rsid w:val="00F67BB1"/>
    <w:rsid w:val="00F77B8A"/>
    <w:rsid w:val="00FC718C"/>
    <w:rsid w:val="00FD0F9B"/>
    <w:rsid w:val="00FF3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E15A7"/>
  <w15:chartTrackingRefBased/>
  <w15:docId w15:val="{35B4E380-215B-42C7-9538-0F5CA5AD8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th-TH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CDB"/>
    <w:pPr>
      <w:spacing w:after="0"/>
    </w:pPr>
    <w:rPr>
      <w:rFonts w:ascii="TH SarabunPSK" w:eastAsia="TH SarabunPSK" w:hAnsi="TH SarabunPSK" w:cs="TH SarabunPSK"/>
      <w:sz w:val="32"/>
      <w:szCs w:val="32"/>
    </w:rPr>
  </w:style>
  <w:style w:type="paragraph" w:styleId="Heading1">
    <w:name w:val="heading 1"/>
    <w:aliases w:val="บทที่"/>
    <w:basedOn w:val="Normal"/>
    <w:next w:val="Normal"/>
    <w:link w:val="Heading1Char"/>
    <w:uiPriority w:val="9"/>
    <w:qFormat/>
    <w:rsid w:val="00F77B8A"/>
    <w:pPr>
      <w:tabs>
        <w:tab w:val="left" w:pos="3240"/>
      </w:tabs>
      <w:spacing w:line="240" w:lineRule="auto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aliases w:val="หัวข้อ 0.0"/>
    <w:basedOn w:val="Normal"/>
    <w:next w:val="Normal"/>
    <w:link w:val="Heading2Char"/>
    <w:uiPriority w:val="9"/>
    <w:unhideWhenUsed/>
    <w:qFormat/>
    <w:rsid w:val="002C3952"/>
    <w:pPr>
      <w:tabs>
        <w:tab w:val="left" w:pos="540"/>
      </w:tabs>
      <w:spacing w:line="240" w:lineRule="auto"/>
      <w:jc w:val="thaiDistribute"/>
      <w:outlineLvl w:val="1"/>
    </w:pPr>
    <w:rPr>
      <w:b/>
      <w:bCs/>
      <w:sz w:val="36"/>
      <w:szCs w:val="36"/>
    </w:rPr>
  </w:style>
  <w:style w:type="paragraph" w:styleId="Heading3">
    <w:name w:val="heading 3"/>
    <w:aliases w:val="หัวข้อ 0.0.0"/>
    <w:basedOn w:val="Normal"/>
    <w:next w:val="Normal"/>
    <w:link w:val="Heading3Char"/>
    <w:uiPriority w:val="9"/>
    <w:unhideWhenUsed/>
    <w:qFormat/>
    <w:rsid w:val="006819B9"/>
    <w:pPr>
      <w:tabs>
        <w:tab w:val="left" w:pos="1260"/>
      </w:tabs>
      <w:spacing w:line="240" w:lineRule="auto"/>
      <w:ind w:firstLine="540"/>
      <w:jc w:val="thaiDistribute"/>
      <w:outlineLvl w:val="2"/>
    </w:pPr>
  </w:style>
  <w:style w:type="paragraph" w:styleId="Heading4">
    <w:name w:val="heading 4"/>
    <w:aliases w:val="0.0.0.0"/>
    <w:basedOn w:val="Normal"/>
    <w:next w:val="Normal"/>
    <w:link w:val="Heading4Char"/>
    <w:uiPriority w:val="9"/>
    <w:unhideWhenUsed/>
    <w:qFormat/>
    <w:rsid w:val="00782A49"/>
    <w:pPr>
      <w:spacing w:line="240" w:lineRule="auto"/>
      <w:ind w:firstLine="1267"/>
      <w:jc w:val="thaiDistribute"/>
      <w:outlineLvl w:val="3"/>
    </w:pPr>
  </w:style>
  <w:style w:type="paragraph" w:styleId="Heading5">
    <w:name w:val="heading 5"/>
    <w:aliases w:val="0)"/>
    <w:basedOn w:val="Normal"/>
    <w:next w:val="Normal"/>
    <w:link w:val="Heading5Char"/>
    <w:uiPriority w:val="9"/>
    <w:unhideWhenUsed/>
    <w:qFormat/>
    <w:rsid w:val="00782A49"/>
    <w:pPr>
      <w:tabs>
        <w:tab w:val="left" w:pos="2070"/>
        <w:tab w:val="left" w:pos="2340"/>
      </w:tabs>
      <w:spacing w:line="240" w:lineRule="auto"/>
      <w:ind w:left="2340" w:hanging="270"/>
      <w:jc w:val="thaiDistribute"/>
      <w:outlineLvl w:val="4"/>
    </w:pPr>
  </w:style>
  <w:style w:type="paragraph" w:styleId="Heading6">
    <w:name w:val="heading 6"/>
    <w:aliases w:val="0.0)"/>
    <w:basedOn w:val="Normal"/>
    <w:next w:val="Normal"/>
    <w:link w:val="Heading6Char"/>
    <w:uiPriority w:val="9"/>
    <w:unhideWhenUsed/>
    <w:qFormat/>
    <w:rsid w:val="00782A49"/>
    <w:pPr>
      <w:tabs>
        <w:tab w:val="left" w:pos="2880"/>
      </w:tabs>
      <w:spacing w:line="240" w:lineRule="auto"/>
      <w:ind w:left="2880" w:hanging="540"/>
      <w:jc w:val="thaiDistribute"/>
      <w:outlineLvl w:val="5"/>
    </w:pPr>
  </w:style>
  <w:style w:type="paragraph" w:styleId="Heading7">
    <w:name w:val="heading 7"/>
    <w:aliases w:val="ย่อหน้าของ 0.0.0.0"/>
    <w:basedOn w:val="Heading6"/>
    <w:next w:val="Normal"/>
    <w:link w:val="Heading7Char"/>
    <w:uiPriority w:val="9"/>
    <w:unhideWhenUsed/>
    <w:rsid w:val="002C4EF4"/>
    <w:pPr>
      <w:tabs>
        <w:tab w:val="clear" w:pos="2880"/>
      </w:tabs>
      <w:ind w:left="0" w:firstLine="207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CE3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olor w:val="526814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CE3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olor w:val="526814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บทที่ Char"/>
    <w:basedOn w:val="DefaultParagraphFont"/>
    <w:link w:val="Heading1"/>
    <w:uiPriority w:val="9"/>
    <w:rsid w:val="00F77B8A"/>
    <w:rPr>
      <w:rFonts w:ascii="TH SarabunPSK" w:hAnsi="TH SarabunPSK" w:cs="TH SarabunPSK"/>
      <w:b/>
      <w:bCs/>
      <w:sz w:val="40"/>
      <w:szCs w:val="40"/>
    </w:rPr>
  </w:style>
  <w:style w:type="character" w:customStyle="1" w:styleId="Heading2Char">
    <w:name w:val="Heading 2 Char"/>
    <w:aliases w:val="หัวข้อ 0.0 Char"/>
    <w:basedOn w:val="DefaultParagraphFont"/>
    <w:link w:val="Heading2"/>
    <w:uiPriority w:val="9"/>
    <w:rsid w:val="002C3952"/>
    <w:rPr>
      <w:rFonts w:ascii="TH SarabunPSK" w:eastAsia="TH SarabunPSK" w:hAnsi="TH SarabunPSK" w:cs="TH SarabunPSK"/>
      <w:b/>
      <w:bCs/>
      <w:sz w:val="36"/>
      <w:szCs w:val="36"/>
    </w:rPr>
  </w:style>
  <w:style w:type="character" w:customStyle="1" w:styleId="Heading3Char">
    <w:name w:val="Heading 3 Char"/>
    <w:aliases w:val="หัวข้อ 0.0.0 Char"/>
    <w:basedOn w:val="DefaultParagraphFont"/>
    <w:link w:val="Heading3"/>
    <w:uiPriority w:val="9"/>
    <w:rsid w:val="006819B9"/>
    <w:rPr>
      <w:rFonts w:ascii="TH SarabunPSK" w:eastAsia="TH SarabunPSK" w:hAnsi="TH SarabunPSK" w:cs="TH SarabunPSK"/>
      <w:sz w:val="32"/>
      <w:szCs w:val="32"/>
    </w:rPr>
  </w:style>
  <w:style w:type="character" w:customStyle="1" w:styleId="Heading4Char">
    <w:name w:val="Heading 4 Char"/>
    <w:aliases w:val="0.0.0.0 Char"/>
    <w:basedOn w:val="DefaultParagraphFont"/>
    <w:link w:val="Heading4"/>
    <w:uiPriority w:val="9"/>
    <w:rsid w:val="00782A49"/>
    <w:rPr>
      <w:rFonts w:ascii="TH SarabunPSK" w:eastAsia="TH SarabunPSK" w:hAnsi="TH SarabunPSK" w:cs="TH SarabunPSK"/>
      <w:sz w:val="32"/>
      <w:szCs w:val="32"/>
    </w:rPr>
  </w:style>
  <w:style w:type="character" w:customStyle="1" w:styleId="Heading5Char">
    <w:name w:val="Heading 5 Char"/>
    <w:aliases w:val="0) Char"/>
    <w:basedOn w:val="DefaultParagraphFont"/>
    <w:link w:val="Heading5"/>
    <w:uiPriority w:val="9"/>
    <w:rsid w:val="00782A49"/>
    <w:rPr>
      <w:rFonts w:ascii="TH SarabunPSK" w:eastAsia="TH SarabunPSK" w:hAnsi="TH SarabunPSK" w:cs="TH SarabunPSK"/>
      <w:sz w:val="32"/>
      <w:szCs w:val="32"/>
    </w:rPr>
  </w:style>
  <w:style w:type="character" w:customStyle="1" w:styleId="Heading6Char">
    <w:name w:val="Heading 6 Char"/>
    <w:aliases w:val="0.0) Char"/>
    <w:basedOn w:val="DefaultParagraphFont"/>
    <w:link w:val="Heading6"/>
    <w:uiPriority w:val="9"/>
    <w:rsid w:val="00782A49"/>
    <w:rPr>
      <w:rFonts w:ascii="TH SarabunPSK" w:eastAsia="TH SarabunPSK" w:hAnsi="TH SarabunPSK" w:cs="TH SarabunPSK"/>
      <w:sz w:val="32"/>
      <w:szCs w:val="32"/>
    </w:rPr>
  </w:style>
  <w:style w:type="character" w:customStyle="1" w:styleId="Heading7Char">
    <w:name w:val="Heading 7 Char"/>
    <w:aliases w:val="ย่อหน้าของ 0.0.0.0 Char"/>
    <w:basedOn w:val="DefaultParagraphFont"/>
    <w:link w:val="Heading7"/>
    <w:uiPriority w:val="9"/>
    <w:rsid w:val="002C4EF4"/>
    <w:rPr>
      <w:rFonts w:ascii="TH SarabunPSK" w:eastAsia="TH SarabunPSK" w:hAnsi="TH SarabunPSK" w:cs="TH SarabunPSK"/>
      <w:sz w:val="32"/>
      <w:szCs w:val="3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CE3"/>
    <w:rPr>
      <w:rFonts w:asciiTheme="majorHAnsi" w:eastAsiaTheme="majorEastAsia" w:hAnsiTheme="majorHAnsi" w:cstheme="majorBidi"/>
      <w:color w:val="526814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CE3"/>
    <w:rPr>
      <w:rFonts w:asciiTheme="majorHAnsi" w:eastAsiaTheme="majorEastAsia" w:hAnsiTheme="majorHAnsi" w:cstheme="majorBidi"/>
      <w:i/>
      <w:iCs/>
      <w:color w:val="526814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02CE3"/>
    <w:pPr>
      <w:spacing w:line="240" w:lineRule="auto"/>
    </w:pPr>
    <w:rPr>
      <w:b/>
      <w:bCs/>
      <w:color w:val="60606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rsid w:val="00E02CE3"/>
    <w:pPr>
      <w:spacing w:line="240" w:lineRule="auto"/>
      <w:contextualSpacing/>
    </w:pPr>
    <w:rPr>
      <w:rFonts w:asciiTheme="majorHAnsi" w:eastAsiaTheme="majorEastAsia" w:hAnsiTheme="majorHAnsi" w:cstheme="majorBidi"/>
      <w:color w:val="4B4B4B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E02CE3"/>
    <w:rPr>
      <w:rFonts w:asciiTheme="majorHAnsi" w:eastAsiaTheme="majorEastAsia" w:hAnsiTheme="majorHAnsi" w:cstheme="majorBidi"/>
      <w:color w:val="4B4B4B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rsid w:val="00E02CE3"/>
    <w:pPr>
      <w:numPr>
        <w:ilvl w:val="1"/>
      </w:numPr>
      <w:spacing w:after="240"/>
    </w:pPr>
    <w:rPr>
      <w:caps/>
      <w:color w:val="60606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CE3"/>
    <w:rPr>
      <w:caps/>
      <w:color w:val="60606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E02CE3"/>
    <w:rPr>
      <w:b/>
      <w:bCs/>
    </w:rPr>
  </w:style>
  <w:style w:type="character" w:styleId="Emphasis">
    <w:name w:val="Emphasis"/>
    <w:basedOn w:val="DefaultParagraphFont"/>
    <w:uiPriority w:val="20"/>
    <w:rsid w:val="00E02CE3"/>
    <w:rPr>
      <w:i/>
      <w:iCs/>
      <w:color w:val="2C2C2C" w:themeColor="text1"/>
    </w:rPr>
  </w:style>
  <w:style w:type="paragraph" w:styleId="NoSpacing">
    <w:name w:val="No Spacing"/>
    <w:uiPriority w:val="1"/>
    <w:qFormat/>
    <w:rsid w:val="00E02CE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rsid w:val="00E02CE3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2C2C2C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02CE3"/>
    <w:rPr>
      <w:rFonts w:asciiTheme="majorHAnsi" w:eastAsiaTheme="majorEastAsia" w:hAnsiTheme="majorHAnsi" w:cstheme="majorBidi"/>
      <w:color w:val="2C2C2C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E02CE3"/>
    <w:pPr>
      <w:pBdr>
        <w:top w:val="single" w:sz="24" w:space="4" w:color="A5D028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CE3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rsid w:val="00E02CE3"/>
    <w:rPr>
      <w:i/>
      <w:iCs/>
      <w:color w:val="757575" w:themeColor="text1" w:themeTint="A6"/>
    </w:rPr>
  </w:style>
  <w:style w:type="character" w:styleId="IntenseEmphasis">
    <w:name w:val="Intense Emphasis"/>
    <w:basedOn w:val="DefaultParagraphFont"/>
    <w:uiPriority w:val="21"/>
    <w:rsid w:val="00E02CE3"/>
    <w:rPr>
      <w:b/>
      <w:bCs/>
      <w:i/>
      <w:iCs/>
      <w:caps w:val="0"/>
      <w:smallCaps w:val="0"/>
      <w:strike w:val="0"/>
      <w:dstrike w:val="0"/>
      <w:color w:val="A5D028" w:themeColor="accent2"/>
    </w:rPr>
  </w:style>
  <w:style w:type="character" w:styleId="SubtleReference">
    <w:name w:val="Subtle Reference"/>
    <w:basedOn w:val="DefaultParagraphFont"/>
    <w:uiPriority w:val="31"/>
    <w:qFormat/>
    <w:rsid w:val="00E02CE3"/>
    <w:rPr>
      <w:caps w:val="0"/>
      <w:smallCaps/>
      <w:color w:val="606060" w:themeColor="text1" w:themeTint="BF"/>
      <w:spacing w:val="0"/>
      <w:u w:val="single" w:color="959595" w:themeColor="text1" w:themeTint="80"/>
    </w:rPr>
  </w:style>
  <w:style w:type="character" w:styleId="IntenseReference">
    <w:name w:val="Intense Reference"/>
    <w:basedOn w:val="DefaultParagraphFont"/>
    <w:uiPriority w:val="32"/>
    <w:rsid w:val="00E02CE3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aliases w:val="หน้าปก"/>
    <w:basedOn w:val="DefaultParagraphFont"/>
    <w:uiPriority w:val="33"/>
    <w:qFormat/>
    <w:rsid w:val="00F77B8A"/>
    <w:rPr>
      <w:rFonts w:ascii="TH SarabunPSK" w:hAnsi="TH SarabunPSK" w:cs="TH SarabunPSK"/>
      <w:b/>
      <w:bCs/>
      <w:smallCaps/>
      <w:sz w:val="40"/>
      <w:szCs w:val="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02CE3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8D6014"/>
    <w:pPr>
      <w:tabs>
        <w:tab w:val="center" w:pos="4680"/>
        <w:tab w:val="right" w:pos="9360"/>
      </w:tabs>
      <w:spacing w:line="240" w:lineRule="auto"/>
    </w:pPr>
    <w:rPr>
      <w:rFonts w:cs="Angsana New"/>
      <w:szCs w:val="26"/>
    </w:rPr>
  </w:style>
  <w:style w:type="character" w:customStyle="1" w:styleId="HeaderChar">
    <w:name w:val="Header Char"/>
    <w:basedOn w:val="DefaultParagraphFont"/>
    <w:link w:val="Header"/>
    <w:uiPriority w:val="99"/>
    <w:rsid w:val="008D6014"/>
    <w:rPr>
      <w:rFonts w:cs="Angsana New"/>
      <w:szCs w:val="26"/>
    </w:rPr>
  </w:style>
  <w:style w:type="paragraph" w:styleId="Footer">
    <w:name w:val="footer"/>
    <w:basedOn w:val="Normal"/>
    <w:link w:val="FooterChar"/>
    <w:uiPriority w:val="99"/>
    <w:unhideWhenUsed/>
    <w:rsid w:val="008D6014"/>
    <w:pPr>
      <w:tabs>
        <w:tab w:val="center" w:pos="4680"/>
        <w:tab w:val="right" w:pos="9360"/>
      </w:tabs>
      <w:spacing w:line="240" w:lineRule="auto"/>
    </w:pPr>
    <w:rPr>
      <w:rFonts w:cs="Angsana New"/>
      <w:szCs w:val="26"/>
    </w:rPr>
  </w:style>
  <w:style w:type="character" w:customStyle="1" w:styleId="FooterChar">
    <w:name w:val="Footer Char"/>
    <w:basedOn w:val="DefaultParagraphFont"/>
    <w:link w:val="Footer"/>
    <w:uiPriority w:val="99"/>
    <w:rsid w:val="008D6014"/>
    <w:rPr>
      <w:rFonts w:cs="Angsana New"/>
      <w:szCs w:val="26"/>
    </w:rPr>
  </w:style>
  <w:style w:type="table" w:styleId="TableGrid">
    <w:name w:val="Table Grid"/>
    <w:basedOn w:val="TableNormal"/>
    <w:uiPriority w:val="39"/>
    <w:rsid w:val="00C91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rtical">
    <w:name w:val="Artical / เนื้อหา"/>
    <w:basedOn w:val="Normal"/>
    <w:qFormat/>
    <w:rsid w:val="006819B9"/>
    <w:pPr>
      <w:spacing w:line="240" w:lineRule="auto"/>
      <w:ind w:firstLine="720"/>
      <w:jc w:val="thaiDistribute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rionN_PC\Desktop\&#3648;&#3621;&#3656;&#3617;&#3650;&#3611;&#3619;&#3648;&#3592;&#3588;%20CS-IT\2017PROJECT\01_&#3611;&#3585;&#3627;&#3609;&#3657;&#3634;+&#3611;&#3585;&#3651;&#3609;_CS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Banded">
  <a:themeElements>
    <a:clrScheme name="Banded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Banded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0668A03D8F33408392CCDBBF998B07" ma:contentTypeVersion="12" ma:contentTypeDescription="Create a new document." ma:contentTypeScope="" ma:versionID="1adb8adeaf779e0df63c20dfc6396795">
  <xsd:schema xmlns:xsd="http://www.w3.org/2001/XMLSchema" xmlns:xs="http://www.w3.org/2001/XMLSchema" xmlns:p="http://schemas.microsoft.com/office/2006/metadata/properties" xmlns:ns2="88059f58-068f-40ca-93a4-e01bbdada832" xmlns:ns3="2836608f-8a0a-4aae-8f3e-36ca94da98c3" targetNamespace="http://schemas.microsoft.com/office/2006/metadata/properties" ma:root="true" ma:fieldsID="af63d4aeb2b0ea7b348b974813c3862e" ns2:_="" ns3:_="">
    <xsd:import namespace="88059f58-068f-40ca-93a4-e01bbdada832"/>
    <xsd:import namespace="2836608f-8a0a-4aae-8f3e-36ca94da98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059f58-068f-40ca-93a4-e01bbdada8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b07f95a5-ab1d-4ae4-aa93-36d20ea008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36608f-8a0a-4aae-8f3e-36ca94da98c3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645f5126-6bf1-4c3b-9e2d-3856d71e378d}" ma:internalName="TaxCatchAll" ma:showField="CatchAllData" ma:web="2836608f-8a0a-4aae-8f3e-36ca94da98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059f58-068f-40ca-93a4-e01bbdada832">
      <Terms xmlns="http://schemas.microsoft.com/office/infopath/2007/PartnerControls"/>
    </lcf76f155ced4ddcb4097134ff3c332f>
    <TaxCatchAll xmlns="2836608f-8a0a-4aae-8f3e-36ca94da98c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B096518-4F6C-4070-90C7-3EDAB966A8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059f58-068f-40ca-93a4-e01bbdada832"/>
    <ds:schemaRef ds:uri="2836608f-8a0a-4aae-8f3e-36ca94da98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EF072AA-14FF-4DEA-A89A-1701EDA64AF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62EDD56-69D8-419F-B49D-CA97B175C41C}">
  <ds:schemaRefs>
    <ds:schemaRef ds:uri="http://schemas.microsoft.com/office/2006/metadata/properties"/>
    <ds:schemaRef ds:uri="http://schemas.microsoft.com/office/infopath/2007/PartnerControls"/>
    <ds:schemaRef ds:uri="88059f58-068f-40ca-93a4-e01bbdada832"/>
    <ds:schemaRef ds:uri="2836608f-8a0a-4aae-8f3e-36ca94da98c3"/>
  </ds:schemaRefs>
</ds:datastoreItem>
</file>

<file path=customXml/itemProps4.xml><?xml version="1.0" encoding="utf-8"?>
<ds:datastoreItem xmlns:ds="http://schemas.openxmlformats.org/officeDocument/2006/customXml" ds:itemID="{D040BFAF-20C2-4883-A9C4-363EAA134F2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01_ปกหน้า+ปกใน_CS</Template>
  <TotalTime>7</TotalTime>
  <Pages>4</Pages>
  <Words>1094</Words>
  <Characters>6239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Chitnupong Narkwong</cp:lastModifiedBy>
  <cp:revision>4</cp:revision>
  <cp:lastPrinted>2026-02-28T09:26:00Z</cp:lastPrinted>
  <dcterms:created xsi:type="dcterms:W3CDTF">2026-02-28T09:22:00Z</dcterms:created>
  <dcterms:modified xsi:type="dcterms:W3CDTF">2026-02-28T09:28:00Z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0x010100CC0668A03D8F33408392CCDBBF998B07</vt:lpwstr>
  </property>
  <property fmtid="{D5CDD505-2E9C-101B-9397-08002B2CF9AE}" pid="3" name="MediaServiceImageTags">
    <vt:lpwstr/>
  </property>
</Properties>
</file>