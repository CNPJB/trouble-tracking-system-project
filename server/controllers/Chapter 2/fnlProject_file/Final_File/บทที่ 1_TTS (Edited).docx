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67B4" w14:textId="77777777" w:rsidR="008D6014" w:rsidRPr="001C06FC" w:rsidRDefault="008D6014" w:rsidP="00F77B8A">
      <w:pPr>
        <w:pStyle w:val="Heading1"/>
      </w:pPr>
      <w:r w:rsidRPr="001C06FC">
        <w:rPr>
          <w:rFonts w:hint="cs"/>
          <w:cs/>
        </w:rPr>
        <w:t>บทที่ 1</w:t>
      </w:r>
      <w:r w:rsidR="00F77B8A">
        <w:rPr>
          <w:cs/>
        </w:rPr>
        <w:br/>
      </w:r>
      <w:r w:rsidR="00F77B8A">
        <w:rPr>
          <w:cs/>
        </w:rPr>
        <w:br/>
      </w:r>
      <w:r w:rsidRPr="001C06FC">
        <w:rPr>
          <w:rFonts w:hint="cs"/>
          <w:cs/>
        </w:rPr>
        <w:t>บทนำ</w:t>
      </w:r>
    </w:p>
    <w:p w14:paraId="72CF5DEC" w14:textId="77777777" w:rsidR="008D6014" w:rsidRPr="001C06FC" w:rsidRDefault="008D6014" w:rsidP="008D6014">
      <w:pPr>
        <w:spacing w:line="240" w:lineRule="auto"/>
      </w:pPr>
    </w:p>
    <w:p w14:paraId="1853188E" w14:textId="77777777" w:rsidR="008D6014" w:rsidRPr="003B1C9A" w:rsidRDefault="008D6014" w:rsidP="00782A49">
      <w:pPr>
        <w:pStyle w:val="Heading2"/>
      </w:pPr>
      <w:r w:rsidRPr="003B1C9A">
        <w:t>1.1</w:t>
      </w:r>
      <w:r w:rsidRPr="003B1C9A">
        <w:rPr>
          <w:cs/>
        </w:rPr>
        <w:tab/>
        <w:t>ความเป็นมาและความสำคัญของโครงงาน</w:t>
      </w:r>
    </w:p>
    <w:p w14:paraId="5220036D" w14:textId="392FA9D8" w:rsidR="009A0A6C" w:rsidRPr="00086FC6" w:rsidRDefault="009A0A6C" w:rsidP="009A0A6C">
      <w:pPr>
        <w:tabs>
          <w:tab w:val="left" w:pos="0"/>
          <w:tab w:val="left" w:pos="540"/>
        </w:tabs>
        <w:spacing w:line="240" w:lineRule="auto"/>
        <w:jc w:val="thaiDistribute"/>
      </w:pPr>
      <w:r>
        <w:rPr>
          <w:cs/>
        </w:rPr>
        <w:tab/>
      </w:r>
      <w:r w:rsidRPr="00086FC6">
        <w:rPr>
          <w:cs/>
        </w:rPr>
        <w:t>ในปัจจุบันเทคโนโลยีสารสนเทศมีบทบาทสำคัญต่อการดำเนินงานภายใน</w:t>
      </w:r>
      <w:r w:rsidRPr="00086FC6">
        <w:rPr>
          <w:rFonts w:hint="cs"/>
          <w:cs/>
        </w:rPr>
        <w:t>องค์กร และ</w:t>
      </w:r>
      <w:r w:rsidRPr="00086FC6">
        <w:rPr>
          <w:cs/>
        </w:rPr>
        <w:t>สถาบันการศึกษา</w:t>
      </w:r>
      <w:r w:rsidRPr="00086FC6">
        <w:rPr>
          <w:rFonts w:hint="cs"/>
          <w:cs/>
        </w:rPr>
        <w:t>เป็นอย่างยิ่ง</w:t>
      </w:r>
      <w:r w:rsidRPr="00086FC6">
        <w:rPr>
          <w:cs/>
        </w:rPr>
        <w:t>โดยเฉพาะ</w:t>
      </w:r>
      <w:r w:rsidRPr="00086FC6">
        <w:rPr>
          <w:rFonts w:hint="cs"/>
          <w:cs/>
        </w:rPr>
        <w:t>ในสถาบันการศึกษา</w:t>
      </w:r>
      <w:r w:rsidRPr="00086FC6">
        <w:rPr>
          <w:cs/>
        </w:rPr>
        <w:t>ซึ่งมีการใช้งานอุปกรณ์คอมพิวเตอร์ ห้องปฏิบัติการ ระบบเครือข่ายและซอฟต์แวร์ต่าง ๆ อย่างต่อเนื่อง ส่งผลให้เกิดปัญหาด้านการใช้งาน เช่น อุปกรณ์ชำรุด ระบบเครือข่ายขัดข้อง หรือซอฟต์แวร์ไม่สามารถใช้งานได้ตามปกติ ซึ่งปัญหาเหล่านี้จำเป็นต้องได้รับการแจ้งและแก้ไขอย่างรวดเร็วเพื่อไม่ให้กระทบต่อการเรียนการสอนและการปฏิบัติงาน</w:t>
      </w:r>
    </w:p>
    <w:p w14:paraId="3130490F" w14:textId="77777777" w:rsidR="009A0A6C" w:rsidRPr="00086FC6" w:rsidRDefault="009A0A6C" w:rsidP="009A0A6C">
      <w:pPr>
        <w:tabs>
          <w:tab w:val="left" w:pos="0"/>
          <w:tab w:val="left" w:pos="540"/>
        </w:tabs>
        <w:spacing w:line="240" w:lineRule="auto"/>
        <w:jc w:val="thaiDistribute"/>
      </w:pPr>
      <w:r w:rsidRPr="00086FC6">
        <w:rPr>
          <w:cs/>
        </w:rPr>
        <w:tab/>
        <w:t>กระบวนการ</w:t>
      </w:r>
      <w:r w:rsidRPr="00086FC6">
        <w:rPr>
          <w:rFonts w:hint="cs"/>
          <w:cs/>
        </w:rPr>
        <w:t>แจ้ง</w:t>
      </w:r>
      <w:r w:rsidRPr="00086FC6">
        <w:rPr>
          <w:cs/>
        </w:rPr>
        <w:t>ปัญหาและการติดตามปัญหายังรูปแบบดั้งเดิมโดยมักใช้วิธีการแจ้งด้วยวาจา การส่งข้อความผ่านสื่อสังคมออนไลน์ หรือการแจ้งผ่านเอกสาร ซึ่งมีข้อจำกัดหลายประการการติดตาม</w:t>
      </w:r>
      <w:r w:rsidRPr="00086FC6">
        <w:rPr>
          <w:rFonts w:hint="cs"/>
          <w:cs/>
        </w:rPr>
        <w:t>การดำเนินการแก้ไขปัญหา</w:t>
      </w:r>
      <w:r w:rsidRPr="00086FC6">
        <w:rPr>
          <w:cs/>
        </w:rPr>
        <w:t>และความ</w:t>
      </w:r>
      <w:r w:rsidRPr="00086FC6">
        <w:rPr>
          <w:rFonts w:hint="cs"/>
          <w:cs/>
        </w:rPr>
        <w:t>ไม่สะดวกใน</w:t>
      </w:r>
      <w:r w:rsidRPr="00086FC6">
        <w:rPr>
          <w:cs/>
        </w:rPr>
        <w:t>การแจ้งปัญหา ซึ่งทำให้ผู้แจ้งไม่สามารถทราบความคืบหน้าของการดำเนินงานได้</w:t>
      </w:r>
      <w:r w:rsidRPr="00086FC6">
        <w:rPr>
          <w:rFonts w:hint="cs"/>
          <w:cs/>
        </w:rPr>
        <w:t xml:space="preserve"> หรือมีการแจ้งปัญหาเดียวกันซ้ำซ้อน</w:t>
      </w:r>
    </w:p>
    <w:p w14:paraId="246FA3D6" w14:textId="789CEA1D" w:rsidR="009A0A6C" w:rsidRPr="00086FC6" w:rsidRDefault="009A0A6C" w:rsidP="009A0A6C">
      <w:pPr>
        <w:tabs>
          <w:tab w:val="left" w:pos="0"/>
          <w:tab w:val="left" w:pos="540"/>
        </w:tabs>
        <w:spacing w:line="240" w:lineRule="auto"/>
        <w:jc w:val="thaiDistribute"/>
      </w:pPr>
      <w:r w:rsidRPr="00086FC6">
        <w:rPr>
          <w:cs/>
        </w:rPr>
        <w:tab/>
      </w:r>
      <w:r w:rsidRPr="00086FC6">
        <w:rPr>
          <w:rFonts w:hint="cs"/>
          <w:cs/>
        </w:rPr>
        <w:t>ดังนั้น ผู้จัดทำต้องการพัฒนา</w:t>
      </w:r>
      <w:r w:rsidRPr="00086FC6">
        <w:rPr>
          <w:cs/>
        </w:rPr>
        <w:t>ระบบติดตาม</w:t>
      </w:r>
      <w:r w:rsidRPr="00086FC6">
        <w:rPr>
          <w:rFonts w:hint="cs"/>
          <w:cs/>
        </w:rPr>
        <w:t>ปัญหา</w:t>
      </w:r>
      <w:r w:rsidRPr="00086FC6">
        <w:t xml:space="preserve"> </w:t>
      </w:r>
      <w:r w:rsidRPr="00086FC6">
        <w:rPr>
          <w:cs/>
        </w:rPr>
        <w:t>กรณีศึกษาสาขาวิทยากา</w:t>
      </w:r>
      <w:r w:rsidRPr="00086FC6">
        <w:rPr>
          <w:rFonts w:hint="cs"/>
          <w:cs/>
        </w:rPr>
        <w:t>ร</w:t>
      </w:r>
      <w:r w:rsidRPr="00086FC6">
        <w:rPr>
          <w:cs/>
        </w:rPr>
        <w:t>คอมพิวเตอร์เพื่อเพิ่มประสิทธิภาพในการจัดการปัญหา</w:t>
      </w:r>
      <w:r w:rsidRPr="00086FC6">
        <w:rPr>
          <w:rFonts w:hint="cs"/>
          <w:cs/>
        </w:rPr>
        <w:t xml:space="preserve"> ติดตามการดำเนินการแก้ไขปัญหารวมถึงแจ้งผลการดำเนินการ</w:t>
      </w:r>
      <w:r w:rsidRPr="00086FC6">
        <w:rPr>
          <w:cs/>
        </w:rPr>
        <w:t>ขณะที่ผู้ดูแลระบบสามารถตรวจสอบและบริหารจัดการข้อมูลได้อย่างเป็นระบบ ลดความผิดพลาด เพิ่มความรวดเร็วในการดำเนินงาน</w:t>
      </w:r>
      <w:r w:rsidRPr="00086FC6">
        <w:rPr>
          <w:rFonts w:hint="cs"/>
          <w:cs/>
        </w:rPr>
        <w:t xml:space="preserve"> </w:t>
      </w:r>
      <w:r w:rsidRPr="00086FC6">
        <w:rPr>
          <w:cs/>
        </w:rPr>
        <w:t>และคุณภาพการเรียนการสอนและการทำงานภายในสาขาให้</w:t>
      </w:r>
      <w:r>
        <w:rPr>
          <w:rFonts w:hint="cs"/>
          <w:cs/>
        </w:rPr>
        <w:t>มีประสิทธิภาพมากยิ่ง</w:t>
      </w:r>
      <w:r w:rsidRPr="00086FC6">
        <w:rPr>
          <w:cs/>
        </w:rPr>
        <w:t>ขึ้น</w:t>
      </w:r>
    </w:p>
    <w:p w14:paraId="1312C140" w14:textId="77777777" w:rsidR="008D6014" w:rsidRDefault="008D6014" w:rsidP="00782A49"/>
    <w:p w14:paraId="518C71FD" w14:textId="7CEDE781" w:rsidR="008D6014" w:rsidRPr="001C06FC" w:rsidRDefault="008D6014" w:rsidP="00782A49">
      <w:pPr>
        <w:pStyle w:val="Heading2"/>
      </w:pPr>
      <w:r w:rsidRPr="001C06FC">
        <w:t>1.2</w:t>
      </w:r>
      <w:r>
        <w:rPr>
          <w:cs/>
        </w:rPr>
        <w:tab/>
      </w:r>
      <w:r w:rsidRPr="001C06FC">
        <w:rPr>
          <w:cs/>
        </w:rPr>
        <w:t>วัตถุประสงค์ของโครงงาน</w:t>
      </w:r>
    </w:p>
    <w:p w14:paraId="606E33F0" w14:textId="1017C114" w:rsidR="009A0A6C" w:rsidRPr="009A0A6C" w:rsidRDefault="009A0A6C" w:rsidP="006819B9">
      <w:pPr>
        <w:pStyle w:val="Heading3"/>
      </w:pPr>
      <w:r w:rsidRPr="009A0A6C">
        <w:rPr>
          <w:rFonts w:hint="cs"/>
          <w:cs/>
        </w:rPr>
        <w:t>1.2.1</w:t>
      </w:r>
      <w:r w:rsidR="00974AA3">
        <w:tab/>
      </w:r>
      <w:r w:rsidRPr="009A0A6C">
        <w:rPr>
          <w:cs/>
        </w:rPr>
        <w:t>เพื่อพัฒนาระบบติดตามปัญหา กรณีศึกษาสาขาวิทยาการคอมพิวเตอร์</w:t>
      </w:r>
    </w:p>
    <w:p w14:paraId="0E1E9313" w14:textId="20A99455" w:rsidR="009A0A6C" w:rsidRPr="009A0A6C" w:rsidRDefault="009A0A6C" w:rsidP="006819B9">
      <w:pPr>
        <w:pStyle w:val="Heading3"/>
      </w:pPr>
      <w:r w:rsidRPr="009A0A6C">
        <w:rPr>
          <w:rFonts w:hint="cs"/>
          <w:cs/>
        </w:rPr>
        <w:t>1.2.2</w:t>
      </w:r>
      <w:r w:rsidR="00974AA3">
        <w:tab/>
      </w:r>
      <w:r w:rsidRPr="009A0A6C">
        <w:rPr>
          <w:cs/>
        </w:rPr>
        <w:t>เพื่อแจ้งปัญหาที่เกิดขึ้นภายในสาขาได้อย่างรวดเร็ว และแก้ไขได้ทันเว</w:t>
      </w:r>
      <w:r w:rsidRPr="009A0A6C">
        <w:rPr>
          <w:rFonts w:hint="cs"/>
          <w:cs/>
        </w:rPr>
        <w:t>ลา</w:t>
      </w:r>
    </w:p>
    <w:p w14:paraId="19197E04" w14:textId="1096EE94" w:rsidR="008D6014" w:rsidRPr="009A0A6C" w:rsidRDefault="009A0A6C" w:rsidP="00974AA3">
      <w:pPr>
        <w:pStyle w:val="Heading3"/>
        <w:rPr>
          <w:sz w:val="28"/>
          <w:szCs w:val="28"/>
        </w:rPr>
      </w:pPr>
      <w:r w:rsidRPr="009A0A6C">
        <w:rPr>
          <w:rFonts w:hint="cs"/>
          <w:cs/>
        </w:rPr>
        <w:t>1</w:t>
      </w:r>
      <w:r w:rsidRPr="009A0A6C">
        <w:rPr>
          <w:rFonts w:hint="cs"/>
          <w:cs/>
        </w:rPr>
        <w:t>.2.3</w:t>
      </w:r>
      <w:r w:rsidR="00974AA3">
        <w:tab/>
      </w:r>
      <w:r w:rsidRPr="009A0A6C">
        <w:rPr>
          <w:cs/>
        </w:rPr>
        <w:t>เพื่อ</w:t>
      </w:r>
      <w:r w:rsidRPr="009A0A6C">
        <w:rPr>
          <w:rFonts w:hint="cs"/>
          <w:cs/>
        </w:rPr>
        <w:t xml:space="preserve">เป็นช่องทางในการแจ้งและติดตามปัญหา </w:t>
      </w:r>
      <w:r w:rsidRPr="009A0A6C">
        <w:rPr>
          <w:cs/>
        </w:rPr>
        <w:t>กรณีศึกษาสาขาวิทยาการคอมพิวเตอร์</w:t>
      </w:r>
    </w:p>
    <w:p w14:paraId="0204151B" w14:textId="77777777" w:rsidR="008D6014" w:rsidRDefault="008D6014" w:rsidP="00782A49"/>
    <w:p w14:paraId="4E7B1341" w14:textId="77777777" w:rsidR="009A0A6C" w:rsidRDefault="009A0A6C">
      <w:pPr>
        <w:spacing w:after="160"/>
        <w:rPr>
          <w:b/>
          <w:bCs/>
          <w:sz w:val="36"/>
          <w:szCs w:val="36"/>
        </w:rPr>
      </w:pPr>
      <w:r>
        <w:br w:type="page"/>
      </w:r>
    </w:p>
    <w:p w14:paraId="71AA6261" w14:textId="5F888606" w:rsidR="008D6014" w:rsidRPr="00AF6F23" w:rsidRDefault="008D6014" w:rsidP="00782A49">
      <w:pPr>
        <w:pStyle w:val="Heading2"/>
        <w:rPr>
          <w:rFonts w:hint="cs"/>
        </w:rPr>
      </w:pPr>
      <w:r w:rsidRPr="00AF6F23">
        <w:lastRenderedPageBreak/>
        <w:t>1.3</w:t>
      </w:r>
      <w:r>
        <w:rPr>
          <w:cs/>
        </w:rPr>
        <w:tab/>
      </w:r>
      <w:r w:rsidRPr="00AF6F23">
        <w:rPr>
          <w:cs/>
        </w:rPr>
        <w:t>ขอบเขตของโครงงาน</w:t>
      </w:r>
    </w:p>
    <w:p w14:paraId="647A2197" w14:textId="31716022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1.3.1</w:t>
      </w:r>
      <w:r w:rsidR="00234659">
        <w:tab/>
      </w:r>
      <w:r w:rsidRPr="009A0A6C">
        <w:rPr>
          <w:cs/>
        </w:rPr>
        <w:t>สามารถเข้าส</w:t>
      </w:r>
      <w:r w:rsidRPr="009A0A6C">
        <w:rPr>
          <w:rFonts w:hint="cs"/>
          <w:b/>
          <w:bCs/>
          <w:cs/>
        </w:rPr>
        <w:t>ู่</w:t>
      </w:r>
      <w:r w:rsidRPr="009A0A6C">
        <w:rPr>
          <w:cs/>
        </w:rPr>
        <w:t>ระบบผ่านอีเมลของทางมหาวิทยาลัยเท่านั้น</w:t>
      </w:r>
    </w:p>
    <w:p w14:paraId="3C6777EB" w14:textId="77E7A9DF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1.3.2</w:t>
      </w:r>
      <w:r w:rsidR="00234659">
        <w:tab/>
      </w:r>
      <w:r w:rsidRPr="009A0A6C">
        <w:rPr>
          <w:cs/>
        </w:rPr>
        <w:t>สามารถ</w:t>
      </w:r>
      <w:r w:rsidRPr="009A0A6C">
        <w:rPr>
          <w:rFonts w:hint="cs"/>
          <w:cs/>
        </w:rPr>
        <w:t>แจ้ง แก้ไขและยกเลิกคำร้องได้</w:t>
      </w:r>
    </w:p>
    <w:p w14:paraId="687058F2" w14:textId="34FB0E29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1.3.3</w:t>
      </w:r>
      <w:r w:rsidR="00234659">
        <w:tab/>
      </w:r>
      <w:r w:rsidRPr="009A0A6C">
        <w:rPr>
          <w:cs/>
        </w:rPr>
        <w:t>สามารถติดตามสถานะการแก้ไขได้</w:t>
      </w:r>
    </w:p>
    <w:p w14:paraId="39112F4E" w14:textId="664387FF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1.3.4</w:t>
      </w:r>
      <w:r w:rsidR="00234659">
        <w:tab/>
      </w:r>
      <w:r w:rsidRPr="009A0A6C">
        <w:rPr>
          <w:cs/>
        </w:rPr>
        <w:t>สามารถค้นหาปัญหาที่ถูกแจ้งแล้วได้</w:t>
      </w:r>
    </w:p>
    <w:p w14:paraId="635092AF" w14:textId="3AD6D673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1.3.5</w:t>
      </w:r>
      <w:r w:rsidR="00234659">
        <w:tab/>
      </w:r>
      <w:r w:rsidRPr="009A0A6C">
        <w:rPr>
          <w:cs/>
        </w:rPr>
        <w:t>สามารถประเมินความพึงพอใจต่อการแก้ปัญหาที่ได้รับการแก้ไขแล้วได้</w:t>
      </w:r>
    </w:p>
    <w:p w14:paraId="25182B21" w14:textId="267FBB0D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1.3.6</w:t>
      </w:r>
      <w:r w:rsidR="00234659">
        <w:tab/>
      </w:r>
      <w:r w:rsidRPr="009A0A6C">
        <w:rPr>
          <w:cs/>
        </w:rPr>
        <w:t>สามารถ</w:t>
      </w:r>
      <w:r w:rsidRPr="009A0A6C">
        <w:rPr>
          <w:rFonts w:hint="cs"/>
          <w:cs/>
        </w:rPr>
        <w:t>แสดง</w:t>
      </w:r>
      <w:r w:rsidRPr="009A0A6C">
        <w:rPr>
          <w:cs/>
        </w:rPr>
        <w:t>รายละเอียดการแจ้งได้</w:t>
      </w:r>
    </w:p>
    <w:p w14:paraId="2B3B4584" w14:textId="54F4835E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1.3.7</w:t>
      </w:r>
      <w:r w:rsidR="00234659">
        <w:tab/>
      </w:r>
      <w:r w:rsidRPr="009A0A6C">
        <w:rPr>
          <w:cs/>
        </w:rPr>
        <w:t>สามารถแสดง</w:t>
      </w:r>
      <w:r w:rsidRPr="009A0A6C">
        <w:rPr>
          <w:rFonts w:hint="cs"/>
          <w:cs/>
        </w:rPr>
        <w:t>สถิติสำคัญที่เกี่ยวข้องกับการแจ้ง หรือแก้ไขปัญหาได้</w:t>
      </w:r>
    </w:p>
    <w:p w14:paraId="1BE69918" w14:textId="680516A4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1.3.8</w:t>
      </w:r>
      <w:r w:rsidR="00234659">
        <w:tab/>
      </w:r>
      <w:r w:rsidRPr="009A0A6C">
        <w:rPr>
          <w:rFonts w:hint="cs"/>
          <w:cs/>
        </w:rPr>
        <w:t>สามารถแจ้งเตือนผลการแก้ไขผ่านอีเมลผู้แจ้งได้</w:t>
      </w:r>
    </w:p>
    <w:p w14:paraId="788BF3C6" w14:textId="61F0E20F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  <w:rPr>
          <w:cs/>
        </w:rPr>
      </w:pPr>
      <w:r w:rsidRPr="009A0A6C">
        <w:rPr>
          <w:rFonts w:hint="cs"/>
          <w:cs/>
        </w:rPr>
        <w:t>1.3.9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แก้ไขสถานะคำร้อง ได้แก่ รอรับเรื่อง อยู่ระหว่างดำเนินการ เสร็จสิ้นและไม่สามารถดำเนินการได้</w:t>
      </w:r>
    </w:p>
    <w:p w14:paraId="2C13ECC4" w14:textId="0D7853AE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  <w:rPr>
          <w:cs/>
        </w:rPr>
      </w:pPr>
      <w:r w:rsidRPr="009A0A6C">
        <w:t>1.3.10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เพิ่ม</w:t>
      </w:r>
      <w:r w:rsidRPr="009A0A6C">
        <w:t xml:space="preserve"> </w:t>
      </w:r>
      <w:r w:rsidRPr="009A0A6C">
        <w:rPr>
          <w:rFonts w:hint="cs"/>
          <w:cs/>
        </w:rPr>
        <w:t>แก้ไขและยกเลิก</w:t>
      </w:r>
      <w:r w:rsidRPr="009A0A6C">
        <w:rPr>
          <w:cs/>
        </w:rPr>
        <w:t>ประเภทปัญหาได้</w:t>
      </w:r>
    </w:p>
    <w:p w14:paraId="136EDC2B" w14:textId="10D6F9CD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1.3.11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เพิ่ม</w:t>
      </w:r>
      <w:r w:rsidRPr="009A0A6C">
        <w:t xml:space="preserve"> </w:t>
      </w:r>
      <w:r w:rsidRPr="009A0A6C">
        <w:rPr>
          <w:rFonts w:hint="cs"/>
          <w:cs/>
        </w:rPr>
        <w:t>แก้ไขและยกเลิก</w:t>
      </w:r>
      <w:r w:rsidRPr="009A0A6C">
        <w:rPr>
          <w:cs/>
        </w:rPr>
        <w:t>ประเภทครุภัณฑ์ได้</w:t>
      </w:r>
    </w:p>
    <w:p w14:paraId="1F01239B" w14:textId="219A1A66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1.3.12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เพิ่ม ค้นหา</w:t>
      </w:r>
      <w:r w:rsidRPr="009A0A6C">
        <w:t xml:space="preserve"> </w:t>
      </w:r>
      <w:r w:rsidRPr="009A0A6C">
        <w:rPr>
          <w:rFonts w:hint="cs"/>
          <w:cs/>
        </w:rPr>
        <w:t>แก้ไขและยกเลิก</w:t>
      </w:r>
      <w:r w:rsidRPr="009A0A6C">
        <w:rPr>
          <w:cs/>
        </w:rPr>
        <w:t>รายการครุภัณฑ์</w:t>
      </w:r>
      <w:r w:rsidRPr="009A0A6C">
        <w:rPr>
          <w:rFonts w:hint="cs"/>
          <w:cs/>
        </w:rPr>
        <w:t>ในระบบ</w:t>
      </w:r>
      <w:r w:rsidRPr="009A0A6C">
        <w:rPr>
          <w:cs/>
        </w:rPr>
        <w:t>ได้</w:t>
      </w:r>
    </w:p>
    <w:p w14:paraId="09BFBDD0" w14:textId="2CE93AC8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1.3.13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เพิ่ม แก้ไขและยกเลิกสถานที่ ชั้น ห้องในระบบ</w:t>
      </w:r>
      <w:r w:rsidRPr="009A0A6C">
        <w:rPr>
          <w:cs/>
        </w:rPr>
        <w:t>ได้</w:t>
      </w:r>
    </w:p>
    <w:p w14:paraId="1BE19980" w14:textId="0B18CCDA" w:rsidR="009A0A6C" w:rsidRPr="009A0A6C" w:rsidRDefault="009A0A6C" w:rsidP="00974AA3">
      <w:pPr>
        <w:tabs>
          <w:tab w:val="left" w:pos="1260"/>
        </w:tabs>
        <w:spacing w:line="240" w:lineRule="auto"/>
        <w:ind w:firstLine="540"/>
        <w:jc w:val="thaiDistribute"/>
      </w:pPr>
      <w:r w:rsidRPr="009A0A6C">
        <w:rPr>
          <w:rFonts w:hint="cs"/>
          <w:cs/>
        </w:rPr>
        <w:t>1.3.14</w:t>
      </w:r>
      <w:r w:rsidR="00234659">
        <w:tab/>
      </w:r>
      <w:r w:rsidRPr="009A0A6C">
        <w:rPr>
          <w:cs/>
        </w:rPr>
        <w:t>ผ</w:t>
      </w:r>
      <w:r w:rsidRPr="009A0A6C">
        <w:rPr>
          <w:rFonts w:hint="cs"/>
          <w:cs/>
        </w:rPr>
        <w:t>ู้</w:t>
      </w:r>
      <w:r w:rsidRPr="009A0A6C">
        <w:rPr>
          <w:cs/>
        </w:rPr>
        <w:t>ดูแลระบบสามารถ</w:t>
      </w:r>
      <w:r w:rsidRPr="009A0A6C">
        <w:rPr>
          <w:rFonts w:hint="cs"/>
          <w:cs/>
        </w:rPr>
        <w:t>ค้นหาและแก้ไข</w:t>
      </w:r>
      <w:r w:rsidRPr="009A0A6C">
        <w:rPr>
          <w:cs/>
        </w:rPr>
        <w:t>บัญชี</w:t>
      </w:r>
      <w:r w:rsidRPr="009A0A6C">
        <w:rPr>
          <w:rFonts w:hint="cs"/>
          <w:cs/>
        </w:rPr>
        <w:t>ผู้ใช้</w:t>
      </w:r>
      <w:r w:rsidRPr="009A0A6C">
        <w:rPr>
          <w:cs/>
        </w:rPr>
        <w:t>ในระบบได้</w:t>
      </w:r>
    </w:p>
    <w:p w14:paraId="51B342DF" w14:textId="38CA7B2C" w:rsidR="008D6014" w:rsidRDefault="008D6014" w:rsidP="006819B9">
      <w:pPr>
        <w:pStyle w:val="Heading3"/>
      </w:pPr>
    </w:p>
    <w:p w14:paraId="146A846C" w14:textId="138A6D33" w:rsidR="008D6014" w:rsidRPr="00AF6F23" w:rsidRDefault="008D6014" w:rsidP="002C3952">
      <w:pPr>
        <w:pStyle w:val="Heading2"/>
      </w:pPr>
      <w:r w:rsidRPr="00AF6F23">
        <w:t>1.4</w:t>
      </w:r>
      <w:r>
        <w:tab/>
      </w:r>
      <w:r w:rsidRPr="00AF6F23">
        <w:rPr>
          <w:cs/>
        </w:rPr>
        <w:t>เครื่องมือที่ใช้ในการพัฒนาโครงงาน</w:t>
      </w:r>
    </w:p>
    <w:p w14:paraId="5EE98EBE" w14:textId="6C966590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1.4.1</w:t>
      </w:r>
      <w:r w:rsidR="00234659">
        <w:tab/>
      </w:r>
      <w:r w:rsidRPr="00540F9B">
        <w:rPr>
          <w:cs/>
        </w:rPr>
        <w:t>โปรแกรมวิชวลสตูดิโอโค้ด ใช้สำหรับเขียนโค้ด</w:t>
      </w:r>
    </w:p>
    <w:p w14:paraId="4116003E" w14:textId="6F53A5DC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1.4.2</w:t>
      </w:r>
      <w:r w:rsidR="00234659">
        <w:tab/>
      </w:r>
      <w:r w:rsidRPr="00540F9B">
        <w:rPr>
          <w:cs/>
        </w:rPr>
        <w:t>ภาษาจาวาสคริปต์ ใช้สำหรับพัฒนาเว็บแอปพลิเคชัน</w:t>
      </w:r>
    </w:p>
    <w:p w14:paraId="04140F9C" w14:textId="4F9EFFB6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1.4.3</w:t>
      </w:r>
      <w:r w:rsidR="00234659">
        <w:tab/>
      </w:r>
      <w:r w:rsidRPr="00540F9B">
        <w:rPr>
          <w:cs/>
        </w:rPr>
        <w:t>รีแอคเจเอส ใช้สำหรับพัฒนาเว็บแอปพลิเคชัน</w:t>
      </w:r>
    </w:p>
    <w:p w14:paraId="10A79949" w14:textId="3CC4E71B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1.4.4</w:t>
      </w:r>
      <w:r w:rsidR="00234659">
        <w:tab/>
      </w:r>
      <w:r w:rsidRPr="00540F9B">
        <w:rPr>
          <w:cs/>
        </w:rPr>
        <w:t>โหนดเจเอส ใช้สำหรับพัฒนาเว็บแอปพลิเคชันฝั่งเซิร์ฟเวอร์</w:t>
      </w:r>
    </w:p>
    <w:p w14:paraId="08B02F2F" w14:textId="4AA96683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1.4.5</w:t>
      </w:r>
      <w:r w:rsidR="00234659">
        <w:tab/>
      </w:r>
      <w:r w:rsidRPr="00540F9B">
        <w:rPr>
          <w:cs/>
        </w:rPr>
        <w:t>เอ็กซ์เพรสเจเอส ใช้สำหรับสร้าง เอพีไอ และจัดการการทำงานฝั่งเซิร์ฟเวอร์</w:t>
      </w:r>
    </w:p>
    <w:p w14:paraId="6A0ED13F" w14:textId="2C957641" w:rsid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1.4.6</w:t>
      </w:r>
      <w:r w:rsidR="00234659">
        <w:tab/>
      </w:r>
      <w:r w:rsidRPr="00540F9B">
        <w:rPr>
          <w:cs/>
        </w:rPr>
        <w:t>โพสต์เกรสคิวเอล ใช้สำหรับจัดการและเก็บข้อมูลในฐานข้อมูล</w:t>
      </w:r>
    </w:p>
    <w:p w14:paraId="5F760E65" w14:textId="77777777" w:rsidR="00540F9B" w:rsidRPr="00540F9B" w:rsidRDefault="00540F9B" w:rsidP="00540F9B">
      <w:pPr>
        <w:tabs>
          <w:tab w:val="left" w:pos="540"/>
        </w:tabs>
        <w:spacing w:line="240" w:lineRule="auto"/>
        <w:jc w:val="thaiDistribute"/>
        <w:rPr>
          <w:rFonts w:hint="cs"/>
        </w:rPr>
      </w:pPr>
    </w:p>
    <w:p w14:paraId="2DBCEEE9" w14:textId="77777777" w:rsidR="00540F9B" w:rsidRDefault="00540F9B">
      <w:pPr>
        <w:spacing w:after="160"/>
        <w:rPr>
          <w:b/>
          <w:bCs/>
          <w:sz w:val="36"/>
          <w:szCs w:val="36"/>
        </w:rPr>
      </w:pPr>
      <w:r>
        <w:br w:type="page"/>
      </w:r>
    </w:p>
    <w:p w14:paraId="2D4419F3" w14:textId="4F132D47" w:rsidR="008D6014" w:rsidRPr="00AF6F23" w:rsidRDefault="008D6014" w:rsidP="002C3952">
      <w:pPr>
        <w:pStyle w:val="Heading2"/>
        <w:rPr>
          <w:rFonts w:hint="cs"/>
        </w:rPr>
      </w:pPr>
      <w:r w:rsidRPr="00AF6F23">
        <w:lastRenderedPageBreak/>
        <w:t>1.5</w:t>
      </w:r>
      <w:r>
        <w:tab/>
      </w:r>
      <w:r w:rsidRPr="00AF6F23">
        <w:rPr>
          <w:cs/>
        </w:rPr>
        <w:t>ขั้นตอนการดำเนินโครงงาน</w:t>
      </w:r>
    </w:p>
    <w:p w14:paraId="42C05D4E" w14:textId="326B4D49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1.5.1</w:t>
      </w:r>
      <w:r w:rsidR="00234659">
        <w:tab/>
      </w:r>
      <w:r w:rsidRPr="00540F9B">
        <w:rPr>
          <w:cs/>
        </w:rPr>
        <w:t>ศึกษาปัญหาและข้อมูลที่เกี่ยวข้อง</w:t>
      </w:r>
    </w:p>
    <w:p w14:paraId="68C857D1" w14:textId="0B20F9DF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1.5.2</w:t>
      </w:r>
      <w:r w:rsidR="00234659">
        <w:tab/>
      </w:r>
      <w:r w:rsidRPr="00540F9B">
        <w:rPr>
          <w:cs/>
        </w:rPr>
        <w:t>วิเคราะห์ความต้องการของระบบ</w:t>
      </w:r>
    </w:p>
    <w:p w14:paraId="68DDEF00" w14:textId="518EFE47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1.5.3</w:t>
      </w:r>
      <w:r w:rsidR="00234659">
        <w:tab/>
      </w:r>
      <w:r w:rsidRPr="00540F9B">
        <w:rPr>
          <w:cs/>
        </w:rPr>
        <w:t>ออกแบบระบบ</w:t>
      </w:r>
    </w:p>
    <w:p w14:paraId="2526B96E" w14:textId="164AFF53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1.5.4</w:t>
      </w:r>
      <w:r w:rsidR="00234659">
        <w:tab/>
      </w:r>
      <w:r w:rsidRPr="00540F9B">
        <w:rPr>
          <w:cs/>
        </w:rPr>
        <w:t>พัฒนาระบบ</w:t>
      </w:r>
    </w:p>
    <w:p w14:paraId="59A4700D" w14:textId="213A9D7B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rPr>
          <w:rFonts w:hint="cs"/>
          <w:cs/>
        </w:rPr>
        <w:t>1.5.5</w:t>
      </w:r>
      <w:r w:rsidR="00234659">
        <w:tab/>
      </w:r>
      <w:r w:rsidRPr="00540F9B">
        <w:rPr>
          <w:cs/>
        </w:rPr>
        <w:t>ทดสอบและปรับปรุงแก้ไขระบบ</w:t>
      </w:r>
    </w:p>
    <w:p w14:paraId="146B7A51" w14:textId="475982D1" w:rsidR="00540F9B" w:rsidRPr="00540F9B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540F9B">
        <w:t>1.5.6</w:t>
      </w:r>
      <w:r w:rsidR="00234659">
        <w:tab/>
      </w:r>
      <w:r w:rsidRPr="00540F9B">
        <w:rPr>
          <w:cs/>
        </w:rPr>
        <w:t>ประเมินผลความพึงพอใจต่อระบบ</w:t>
      </w:r>
    </w:p>
    <w:p w14:paraId="6B6275F3" w14:textId="0D8BDB34" w:rsidR="008D6014" w:rsidRPr="001C06FC" w:rsidRDefault="00540F9B" w:rsidP="00234659">
      <w:pPr>
        <w:tabs>
          <w:tab w:val="left" w:pos="1260"/>
        </w:tabs>
        <w:spacing w:line="240" w:lineRule="auto"/>
        <w:ind w:firstLine="540"/>
        <w:jc w:val="thaiDistribute"/>
        <w:rPr>
          <w:rFonts w:hint="cs"/>
        </w:rPr>
      </w:pPr>
      <w:r w:rsidRPr="00540F9B">
        <w:rPr>
          <w:rFonts w:hint="cs"/>
          <w:cs/>
        </w:rPr>
        <w:t>1.5.7</w:t>
      </w:r>
      <w:r w:rsidR="00234659">
        <w:tab/>
      </w:r>
      <w:r w:rsidRPr="00540F9B">
        <w:rPr>
          <w:rFonts w:hint="cs"/>
          <w:cs/>
        </w:rPr>
        <w:t>จัด</w:t>
      </w:r>
      <w:r w:rsidRPr="00540F9B">
        <w:rPr>
          <w:cs/>
        </w:rPr>
        <w:t>ทำเอกสารคู่มือประกอบการใช้งานระบ</w:t>
      </w:r>
      <w:r w:rsidRPr="00540F9B">
        <w:rPr>
          <w:rFonts w:hint="cs"/>
          <w:cs/>
        </w:rPr>
        <w:t>บ</w:t>
      </w:r>
    </w:p>
    <w:p w14:paraId="3B53DF6B" w14:textId="77777777" w:rsidR="008D6014" w:rsidRDefault="008D6014" w:rsidP="008D6014">
      <w:pPr>
        <w:tabs>
          <w:tab w:val="left" w:pos="540"/>
          <w:tab w:val="left" w:pos="1080"/>
        </w:tabs>
        <w:spacing w:line="240" w:lineRule="auto"/>
      </w:pPr>
    </w:p>
    <w:p w14:paraId="1BAED454" w14:textId="38D2E2B9" w:rsidR="008D6014" w:rsidRPr="00AF6F23" w:rsidRDefault="008D6014" w:rsidP="002C3952">
      <w:pPr>
        <w:pStyle w:val="Heading2"/>
      </w:pPr>
      <w:r w:rsidRPr="00AF6F23">
        <w:t>1.6</w:t>
      </w:r>
      <w:r>
        <w:tab/>
      </w:r>
      <w:r w:rsidRPr="00AF6F23">
        <w:rPr>
          <w:cs/>
        </w:rPr>
        <w:t>ประโยชน์ที่</w:t>
      </w:r>
      <w:r>
        <w:rPr>
          <w:rFonts w:hint="cs"/>
          <w:cs/>
        </w:rPr>
        <w:t>คาดว่าจะ</w:t>
      </w:r>
      <w:r w:rsidRPr="00AF6F23">
        <w:rPr>
          <w:cs/>
        </w:rPr>
        <w:t>ได้รับ</w:t>
      </w:r>
    </w:p>
    <w:p w14:paraId="0A6AF95F" w14:textId="4B5F9E07" w:rsidR="00540F9B" w:rsidRPr="00234659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234659">
        <w:rPr>
          <w:rFonts w:hint="cs"/>
          <w:cs/>
        </w:rPr>
        <w:t>1.6.1</w:t>
      </w:r>
      <w:r w:rsidR="00234659">
        <w:tab/>
      </w:r>
      <w:r w:rsidRPr="00234659">
        <w:rPr>
          <w:cs/>
        </w:rPr>
        <w:t>ได้ระบบติดตามปัญหา กรณีศึกษาสาขาวิทยาการคอมพิวเตอร์</w:t>
      </w:r>
    </w:p>
    <w:p w14:paraId="44ED5B06" w14:textId="2555F0AD" w:rsidR="00540F9B" w:rsidRPr="00234659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234659">
        <w:rPr>
          <w:rFonts w:hint="cs"/>
          <w:cs/>
        </w:rPr>
        <w:t>1.6.2</w:t>
      </w:r>
      <w:r w:rsidR="00234659">
        <w:tab/>
      </w:r>
      <w:r w:rsidRPr="00234659">
        <w:rPr>
          <w:cs/>
        </w:rPr>
        <w:t>การแจ้งปัญหาที่เกิดขึ้น</w:t>
      </w:r>
      <w:r w:rsidRPr="00234659">
        <w:rPr>
          <w:rFonts w:hint="cs"/>
          <w:cs/>
        </w:rPr>
        <w:t>สามารถแจ้งได้รวดเร็วขึ้น</w:t>
      </w:r>
      <w:r w:rsidRPr="00234659">
        <w:rPr>
          <w:cs/>
        </w:rPr>
        <w:t xml:space="preserve"> และ</w:t>
      </w:r>
      <w:r w:rsidRPr="00234659">
        <w:rPr>
          <w:rFonts w:hint="cs"/>
          <w:cs/>
        </w:rPr>
        <w:t>สามารถ</w:t>
      </w:r>
      <w:r w:rsidRPr="00234659">
        <w:rPr>
          <w:cs/>
        </w:rPr>
        <w:t>แก้ไขได้ทันเวลา</w:t>
      </w:r>
    </w:p>
    <w:p w14:paraId="60C9C0C8" w14:textId="07204B1A" w:rsidR="00540F9B" w:rsidRPr="00234659" w:rsidRDefault="00540F9B" w:rsidP="00234659">
      <w:pPr>
        <w:tabs>
          <w:tab w:val="left" w:pos="1260"/>
        </w:tabs>
        <w:spacing w:line="240" w:lineRule="auto"/>
        <w:ind w:firstLine="540"/>
        <w:jc w:val="thaiDistribute"/>
      </w:pPr>
      <w:r w:rsidRPr="00234659">
        <w:rPr>
          <w:rFonts w:hint="cs"/>
          <w:cs/>
        </w:rPr>
        <w:t>1.6.3</w:t>
      </w:r>
      <w:r w:rsidR="00234659">
        <w:tab/>
      </w:r>
      <w:r w:rsidRPr="00234659">
        <w:rPr>
          <w:cs/>
        </w:rPr>
        <w:t>ผู้ใช้ได้รับความสะดวกใน</w:t>
      </w:r>
      <w:r w:rsidRPr="00234659">
        <w:rPr>
          <w:rFonts w:hint="cs"/>
          <w:cs/>
        </w:rPr>
        <w:t>การแจ้งและติดตามการดำเนินการแก้ปัญหา</w:t>
      </w:r>
    </w:p>
    <w:p w14:paraId="63E7391C" w14:textId="36F59D10" w:rsidR="008D6014" w:rsidRPr="001C06FC" w:rsidRDefault="008D6014" w:rsidP="006819B9">
      <w:pPr>
        <w:pStyle w:val="Heading3"/>
      </w:pPr>
    </w:p>
    <w:p w14:paraId="3886E4AD" w14:textId="77777777" w:rsidR="008D6014" w:rsidRPr="001C06FC" w:rsidRDefault="008D6014" w:rsidP="008D6014">
      <w:pPr>
        <w:tabs>
          <w:tab w:val="left" w:pos="540"/>
          <w:tab w:val="left" w:pos="1080"/>
        </w:tabs>
        <w:spacing w:line="240" w:lineRule="auto"/>
      </w:pPr>
    </w:p>
    <w:sectPr w:rsidR="008D6014" w:rsidRPr="001C06FC" w:rsidSect="0064508E">
      <w:headerReference w:type="default" r:id="rId10"/>
      <w:pgSz w:w="11906" w:h="16838"/>
      <w:pgMar w:top="2160" w:right="1440" w:bottom="1440" w:left="2160" w:header="1296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E3CD" w14:textId="77777777" w:rsidR="009D147E" w:rsidRDefault="009D147E" w:rsidP="008D6014">
      <w:pPr>
        <w:spacing w:line="240" w:lineRule="auto"/>
      </w:pPr>
      <w:r>
        <w:separator/>
      </w:r>
    </w:p>
    <w:p w14:paraId="047B19CD" w14:textId="77777777" w:rsidR="009D147E" w:rsidRDefault="009D147E"/>
    <w:p w14:paraId="0199775D" w14:textId="77777777" w:rsidR="009D147E" w:rsidRDefault="009D147E" w:rsidP="00782CDB"/>
  </w:endnote>
  <w:endnote w:type="continuationSeparator" w:id="0">
    <w:p w14:paraId="3CA640AA" w14:textId="77777777" w:rsidR="009D147E" w:rsidRDefault="009D147E" w:rsidP="008D6014">
      <w:pPr>
        <w:spacing w:line="240" w:lineRule="auto"/>
      </w:pPr>
      <w:r>
        <w:continuationSeparator/>
      </w:r>
    </w:p>
    <w:p w14:paraId="510B8A01" w14:textId="77777777" w:rsidR="009D147E" w:rsidRDefault="009D147E"/>
    <w:p w14:paraId="42BA36CF" w14:textId="77777777" w:rsidR="009D147E" w:rsidRDefault="009D147E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E5FA4" w14:textId="77777777" w:rsidR="009D147E" w:rsidRDefault="009D147E" w:rsidP="008D6014">
      <w:pPr>
        <w:spacing w:line="240" w:lineRule="auto"/>
      </w:pPr>
      <w:r>
        <w:separator/>
      </w:r>
    </w:p>
    <w:p w14:paraId="50B7FB81" w14:textId="77777777" w:rsidR="009D147E" w:rsidRDefault="009D147E"/>
    <w:p w14:paraId="3D387767" w14:textId="77777777" w:rsidR="009D147E" w:rsidRDefault="009D147E" w:rsidP="00782CDB"/>
  </w:footnote>
  <w:footnote w:type="continuationSeparator" w:id="0">
    <w:p w14:paraId="31E7E3B3" w14:textId="77777777" w:rsidR="009D147E" w:rsidRDefault="009D147E" w:rsidP="008D6014">
      <w:pPr>
        <w:spacing w:line="240" w:lineRule="auto"/>
      </w:pPr>
      <w:r>
        <w:continuationSeparator/>
      </w:r>
    </w:p>
    <w:p w14:paraId="281725AB" w14:textId="77777777" w:rsidR="009D147E" w:rsidRDefault="009D147E"/>
    <w:p w14:paraId="1B0CCA38" w14:textId="77777777" w:rsidR="009D147E" w:rsidRDefault="009D147E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14:paraId="6B1CB358" w14:textId="77777777" w:rsidR="002C4EF4" w:rsidRPr="007D4389" w:rsidRDefault="002C4EF4" w:rsidP="007D4389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7D4389">
          <w:rPr>
            <w:rFonts w:cs="TH SarabunPSK"/>
            <w:noProof/>
            <w:szCs w:val="32"/>
          </w:rPr>
          <w:t>2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07D24"/>
    <w:rsid w:val="00234659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433C43"/>
    <w:rsid w:val="004D472C"/>
    <w:rsid w:val="004E636A"/>
    <w:rsid w:val="005306D0"/>
    <w:rsid w:val="00540F9B"/>
    <w:rsid w:val="00546970"/>
    <w:rsid w:val="00570E79"/>
    <w:rsid w:val="005875B0"/>
    <w:rsid w:val="005F5F87"/>
    <w:rsid w:val="0064508E"/>
    <w:rsid w:val="006819B9"/>
    <w:rsid w:val="00693CD8"/>
    <w:rsid w:val="006D1AD3"/>
    <w:rsid w:val="007152A7"/>
    <w:rsid w:val="00782A49"/>
    <w:rsid w:val="00782CDB"/>
    <w:rsid w:val="007B1968"/>
    <w:rsid w:val="007C28D3"/>
    <w:rsid w:val="007C4927"/>
    <w:rsid w:val="007D4389"/>
    <w:rsid w:val="007D7CA0"/>
    <w:rsid w:val="007F32A2"/>
    <w:rsid w:val="00851CAA"/>
    <w:rsid w:val="008D6014"/>
    <w:rsid w:val="009176D9"/>
    <w:rsid w:val="009711CD"/>
    <w:rsid w:val="00974AA3"/>
    <w:rsid w:val="009A0A6C"/>
    <w:rsid w:val="009A6311"/>
    <w:rsid w:val="009D147E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7B4DB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73A44529-2A54-436D-91D9-0AD25239AA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</Template>
  <TotalTime>10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Chitnupong Narkwong</cp:lastModifiedBy>
  <cp:revision>5</cp:revision>
  <cp:lastPrinted>2026-02-28T08:41:00Z</cp:lastPrinted>
  <dcterms:created xsi:type="dcterms:W3CDTF">2026-02-28T08:41:00Z</dcterms:created>
  <dcterms:modified xsi:type="dcterms:W3CDTF">2026-02-28T08:50:00Z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